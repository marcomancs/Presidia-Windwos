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64E06C" w14:textId="784021DF" w:rsidR="00B73D19" w:rsidRPr="00A13671" w:rsidRDefault="003E2BF7" w:rsidP="00B73D19">
      <w:pPr>
        <w:widowControl w:val="0"/>
        <w:tabs>
          <w:tab w:val="left" w:pos="204"/>
        </w:tabs>
        <w:autoSpaceDE w:val="0"/>
        <w:autoSpaceDN w:val="0"/>
        <w:adjustRightInd w:val="0"/>
        <w:spacing w:line="288" w:lineRule="auto"/>
        <w:jc w:val="center"/>
        <w:rPr>
          <w:rFonts w:ascii="Aptos" w:hAnsi="Aptos"/>
          <w:b/>
          <w:sz w:val="28"/>
          <w:szCs w:val="28"/>
        </w:rPr>
      </w:pPr>
      <w:r w:rsidRPr="00A13671">
        <w:rPr>
          <w:rFonts w:ascii="Aptos" w:hAnsi="Aptos"/>
          <w:b/>
          <w:sz w:val="28"/>
          <w:szCs w:val="28"/>
        </w:rPr>
        <w:t>Verbale di avvenu</w:t>
      </w:r>
      <w:r w:rsidR="00B73D19" w:rsidRPr="00A13671">
        <w:rPr>
          <w:rFonts w:ascii="Aptos" w:hAnsi="Aptos"/>
          <w:b/>
          <w:sz w:val="28"/>
          <w:szCs w:val="28"/>
        </w:rPr>
        <w:t>ta consegna dei</w:t>
      </w:r>
    </w:p>
    <w:p w14:paraId="4AE4AB4E" w14:textId="40644F8F" w:rsidR="00986851" w:rsidRPr="00A13671" w:rsidRDefault="00B73D19" w:rsidP="00A13671">
      <w:pPr>
        <w:widowControl w:val="0"/>
        <w:tabs>
          <w:tab w:val="left" w:pos="204"/>
        </w:tabs>
        <w:autoSpaceDE w:val="0"/>
        <w:autoSpaceDN w:val="0"/>
        <w:adjustRightInd w:val="0"/>
        <w:spacing w:line="288" w:lineRule="auto"/>
        <w:jc w:val="center"/>
        <w:rPr>
          <w:rFonts w:ascii="Aptos" w:hAnsi="Aptos"/>
          <w:b/>
          <w:sz w:val="28"/>
          <w:szCs w:val="28"/>
        </w:rPr>
      </w:pPr>
      <w:r w:rsidRPr="00A13671">
        <w:rPr>
          <w:rFonts w:ascii="Aptos" w:hAnsi="Aptos"/>
          <w:b/>
          <w:sz w:val="28"/>
          <w:szCs w:val="28"/>
        </w:rPr>
        <w:t>Dispositivi di Protezione Individuale e di avvenuta Formazione del personale</w:t>
      </w:r>
    </w:p>
    <w:tbl>
      <w:tblPr>
        <w:tblStyle w:val="Grigliatabella"/>
        <w:tblW w:w="5000" w:type="pct"/>
        <w:tblLayout w:type="fixed"/>
        <w:tblLook w:val="04A0" w:firstRow="1" w:lastRow="0" w:firstColumn="1" w:lastColumn="0" w:noHBand="0" w:noVBand="1"/>
      </w:tblPr>
      <w:tblGrid>
        <w:gridCol w:w="3227"/>
        <w:gridCol w:w="709"/>
        <w:gridCol w:w="1135"/>
        <w:gridCol w:w="4783"/>
      </w:tblGrid>
      <w:tr w:rsidR="005249E0" w:rsidRPr="00A13671" w14:paraId="179B5792" w14:textId="77777777" w:rsidTr="00F40A0D">
        <w:tc>
          <w:tcPr>
            <w:tcW w:w="1637" w:type="pct"/>
            <w:shd w:val="clear" w:color="auto" w:fill="F2F2F2" w:themeFill="background1" w:themeFillShade="F2"/>
            <w:vAlign w:val="center"/>
          </w:tcPr>
          <w:p w14:paraId="418CBA42" w14:textId="77777777" w:rsidR="005249E0" w:rsidRPr="00A13671" w:rsidRDefault="005249E0" w:rsidP="00986851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88" w:lineRule="auto"/>
              <w:rPr>
                <w:rFonts w:ascii="Aptos" w:hAnsi="Aptos"/>
                <w:b/>
                <w:sz w:val="24"/>
                <w:szCs w:val="24"/>
              </w:rPr>
            </w:pPr>
            <w:r w:rsidRPr="00A13671">
              <w:rPr>
                <w:rFonts w:ascii="Aptos" w:hAnsi="Aptos"/>
                <w:b/>
                <w:sz w:val="24"/>
                <w:szCs w:val="24"/>
              </w:rPr>
              <w:t>GRUPPO OMOGENEO</w:t>
            </w:r>
          </w:p>
        </w:tc>
        <w:tc>
          <w:tcPr>
            <w:tcW w:w="360" w:type="pct"/>
            <w:vAlign w:val="center"/>
          </w:tcPr>
          <w:p w14:paraId="4ED25788" w14:textId="21EB30B3" w:rsidR="005249E0" w:rsidRPr="00A13671" w:rsidRDefault="00F40A0D" w:rsidP="00986851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6A5BBB">
              <w:rPr>
                <w:rFonts w:ascii="Aptos" w:hAnsi="Aptos"/>
                <w:b/>
                <w:color w:val="EE0000"/>
                <w:sz w:val="24"/>
                <w:szCs w:val="24"/>
              </w:rPr>
              <w:t>N°</w:t>
            </w:r>
          </w:p>
        </w:tc>
        <w:tc>
          <w:tcPr>
            <w:tcW w:w="576" w:type="pct"/>
            <w:shd w:val="clear" w:color="auto" w:fill="F2F2F2" w:themeFill="background1" w:themeFillShade="F2"/>
          </w:tcPr>
          <w:p w14:paraId="7674E946" w14:textId="77777777" w:rsidR="005249E0" w:rsidRPr="00A13671" w:rsidRDefault="005249E0" w:rsidP="005249E0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88" w:lineRule="auto"/>
              <w:rPr>
                <w:rFonts w:ascii="Aptos" w:hAnsi="Aptos"/>
                <w:b/>
                <w:sz w:val="24"/>
                <w:szCs w:val="24"/>
              </w:rPr>
            </w:pPr>
            <w:r w:rsidRPr="00A13671">
              <w:rPr>
                <w:rFonts w:ascii="Aptos" w:hAnsi="Aptos"/>
                <w:b/>
                <w:sz w:val="24"/>
                <w:szCs w:val="24"/>
              </w:rPr>
              <w:t>Mansione</w:t>
            </w:r>
          </w:p>
        </w:tc>
        <w:tc>
          <w:tcPr>
            <w:tcW w:w="2427" w:type="pct"/>
            <w:vAlign w:val="center"/>
          </w:tcPr>
          <w:p w14:paraId="7E261FB5" w14:textId="437437E4" w:rsidR="005249E0" w:rsidRPr="00991906" w:rsidRDefault="00991906" w:rsidP="3502CE22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88" w:lineRule="auto"/>
              <w:rPr>
                <w:color w:val="FF0000"/>
              </w:rPr>
            </w:pPr>
            <w:r w:rsidRPr="00991906">
              <w:rPr>
                <w:rFonts w:ascii="Aptos" w:eastAsia="Aptos" w:hAnsi="Aptos" w:cs="Aptos"/>
                <w:color w:val="FF0000"/>
                <w:sz w:val="24"/>
                <w:szCs w:val="24"/>
              </w:rPr>
              <w:t>NOME GRUPPO OMOGENEO</w:t>
            </w:r>
            <w:r w:rsidR="774B9A92" w:rsidRPr="00991906">
              <w:rPr>
                <w:rFonts w:ascii="Aptos" w:eastAsia="Aptos" w:hAnsi="Aptos" w:cs="Aptos"/>
                <w:color w:val="FF0000"/>
                <w:sz w:val="24"/>
                <w:szCs w:val="24"/>
              </w:rPr>
              <w:t xml:space="preserve">  </w:t>
            </w:r>
          </w:p>
        </w:tc>
      </w:tr>
    </w:tbl>
    <w:p w14:paraId="3AE320BA" w14:textId="58C69BD4" w:rsidR="003E2BF7" w:rsidRPr="00A13671" w:rsidRDefault="00986851" w:rsidP="00986851">
      <w:pPr>
        <w:widowControl w:val="0"/>
        <w:tabs>
          <w:tab w:val="left" w:pos="204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 xml:space="preserve">I sottoscritti addetti ai lavori </w:t>
      </w:r>
      <w:r w:rsidR="0078600F" w:rsidRPr="00A13671">
        <w:rPr>
          <w:rFonts w:ascii="Aptos" w:hAnsi="Aptos"/>
        </w:rPr>
        <w:t xml:space="preserve">dell’azienda </w:t>
      </w:r>
      <w:r w:rsidR="00991906" w:rsidRPr="00991906">
        <w:rPr>
          <w:rFonts w:ascii="Aptos" w:hAnsi="Aptos"/>
          <w:b/>
          <w:color w:val="FF0000"/>
          <w:sz w:val="22"/>
          <w:szCs w:val="22"/>
        </w:rPr>
        <w:t>NOME AZIENDA</w:t>
      </w:r>
      <w:r w:rsidR="009803A9" w:rsidRPr="00A13671">
        <w:rPr>
          <w:rFonts w:ascii="Aptos" w:hAnsi="Aptos"/>
        </w:rPr>
        <w:t xml:space="preserve"> </w:t>
      </w:r>
      <w:r w:rsidR="003E2BF7" w:rsidRPr="00A13671">
        <w:rPr>
          <w:rFonts w:ascii="Aptos" w:hAnsi="Aptos"/>
        </w:rPr>
        <w:t xml:space="preserve">in attuazione delle disposizioni del </w:t>
      </w:r>
      <w:proofErr w:type="spellStart"/>
      <w:r w:rsidR="003E2BF7" w:rsidRPr="00A13671">
        <w:rPr>
          <w:rFonts w:ascii="Aptos" w:hAnsi="Aptos"/>
        </w:rPr>
        <w:t>D.Lgs.</w:t>
      </w:r>
      <w:proofErr w:type="spellEnd"/>
      <w:r w:rsidR="003E2BF7" w:rsidRPr="00A13671">
        <w:rPr>
          <w:rFonts w:ascii="Aptos" w:hAnsi="Aptos"/>
        </w:rPr>
        <w:t xml:space="preserve"> 81/2008 e </w:t>
      </w:r>
      <w:proofErr w:type="spellStart"/>
      <w:r w:rsidR="003E2BF7" w:rsidRPr="00A13671">
        <w:rPr>
          <w:rFonts w:ascii="Aptos" w:hAnsi="Aptos"/>
        </w:rPr>
        <w:t>ss.mm.ii</w:t>
      </w:r>
      <w:proofErr w:type="spellEnd"/>
      <w:r w:rsidR="003E2BF7" w:rsidRPr="00A13671">
        <w:rPr>
          <w:rFonts w:ascii="Aptos" w:hAnsi="Aptos"/>
        </w:rPr>
        <w:t>. in riferimento alla specifica mansione,</w:t>
      </w:r>
      <w:r w:rsidR="00404F5A">
        <w:rPr>
          <w:rFonts w:ascii="Aptos" w:hAnsi="Aptos"/>
        </w:rPr>
        <w:t xml:space="preserve"> </w:t>
      </w:r>
      <w:r w:rsidR="003E2BF7" w:rsidRPr="00A13671">
        <w:rPr>
          <w:rFonts w:ascii="Aptos" w:hAnsi="Aptos"/>
        </w:rPr>
        <w:t>dichiar</w:t>
      </w:r>
      <w:r w:rsidRPr="00A13671">
        <w:rPr>
          <w:rFonts w:ascii="Aptos" w:hAnsi="Aptos"/>
        </w:rPr>
        <w:t>ano</w:t>
      </w:r>
      <w:r w:rsidR="003E2BF7" w:rsidRPr="00A13671">
        <w:rPr>
          <w:rFonts w:ascii="Aptos" w:hAnsi="Aptos"/>
        </w:rPr>
        <w:t>:</w:t>
      </w:r>
    </w:p>
    <w:p w14:paraId="366B5D75" w14:textId="77777777" w:rsidR="003E2BF7" w:rsidRPr="00A13671" w:rsidRDefault="003E2BF7" w:rsidP="00986851">
      <w:pPr>
        <w:widowControl w:val="0"/>
        <w:numPr>
          <w:ilvl w:val="0"/>
          <w:numId w:val="14"/>
        </w:numPr>
        <w:tabs>
          <w:tab w:val="left" w:pos="204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>di essere stat</w:t>
      </w:r>
      <w:r w:rsidR="00986851" w:rsidRPr="00A13671">
        <w:rPr>
          <w:rFonts w:ascii="Aptos" w:hAnsi="Aptos"/>
        </w:rPr>
        <w:t>i</w:t>
      </w:r>
      <w:r w:rsidRPr="00A13671">
        <w:rPr>
          <w:rFonts w:ascii="Aptos" w:hAnsi="Aptos"/>
        </w:rPr>
        <w:t xml:space="preserve"> adeguatamente format</w:t>
      </w:r>
      <w:r w:rsidR="00986851" w:rsidRPr="00A13671">
        <w:rPr>
          <w:rFonts w:ascii="Aptos" w:hAnsi="Aptos"/>
        </w:rPr>
        <w:t>i</w:t>
      </w:r>
      <w:r w:rsidRPr="00A13671">
        <w:rPr>
          <w:rFonts w:ascii="Aptos" w:hAnsi="Aptos"/>
        </w:rPr>
        <w:t xml:space="preserve"> ed informat</w:t>
      </w:r>
      <w:r w:rsidR="00986851" w:rsidRPr="00A13671">
        <w:rPr>
          <w:rFonts w:ascii="Aptos" w:hAnsi="Aptos"/>
        </w:rPr>
        <w:t>i</w:t>
      </w:r>
      <w:r w:rsidRPr="00A13671">
        <w:rPr>
          <w:rFonts w:ascii="Aptos" w:hAnsi="Aptos"/>
        </w:rPr>
        <w:t xml:space="preserve"> in relazioni ai rischi di infortunio connessi con la specifica mansione;</w:t>
      </w:r>
    </w:p>
    <w:p w14:paraId="4FED1BD5" w14:textId="77777777" w:rsidR="003E2BF7" w:rsidRPr="00A13671" w:rsidRDefault="003E2BF7" w:rsidP="00986851">
      <w:pPr>
        <w:widowControl w:val="0"/>
        <w:numPr>
          <w:ilvl w:val="0"/>
          <w:numId w:val="14"/>
        </w:numPr>
        <w:tabs>
          <w:tab w:val="left" w:pos="204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>di aver preso visione del documento di valutazione dei rischi</w:t>
      </w:r>
      <w:r w:rsidR="00986851" w:rsidRPr="00A13671">
        <w:rPr>
          <w:rFonts w:ascii="Aptos" w:hAnsi="Aptos"/>
        </w:rPr>
        <w:t>;</w:t>
      </w:r>
    </w:p>
    <w:p w14:paraId="56519B69" w14:textId="77777777" w:rsidR="003E2BF7" w:rsidRPr="00A13671" w:rsidRDefault="003E2BF7" w:rsidP="00986851">
      <w:pPr>
        <w:widowControl w:val="0"/>
        <w:numPr>
          <w:ilvl w:val="0"/>
          <w:numId w:val="14"/>
        </w:numPr>
        <w:tabs>
          <w:tab w:val="left" w:pos="204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>di essere stat</w:t>
      </w:r>
      <w:r w:rsidR="00986851" w:rsidRPr="00A13671">
        <w:rPr>
          <w:rFonts w:ascii="Aptos" w:hAnsi="Aptos"/>
        </w:rPr>
        <w:t>i</w:t>
      </w:r>
      <w:r w:rsidRPr="00A13671">
        <w:rPr>
          <w:rFonts w:ascii="Aptos" w:hAnsi="Aptos"/>
        </w:rPr>
        <w:t xml:space="preserve"> adeguatamente format</w:t>
      </w:r>
      <w:r w:rsidR="00986851" w:rsidRPr="00A13671">
        <w:rPr>
          <w:rFonts w:ascii="Aptos" w:hAnsi="Aptos"/>
        </w:rPr>
        <w:t xml:space="preserve">i </w:t>
      </w:r>
      <w:r w:rsidRPr="00A13671">
        <w:rPr>
          <w:rFonts w:ascii="Aptos" w:hAnsi="Aptos"/>
        </w:rPr>
        <w:t>ed informat</w:t>
      </w:r>
      <w:r w:rsidR="00986851" w:rsidRPr="00A13671">
        <w:rPr>
          <w:rFonts w:ascii="Aptos" w:hAnsi="Aptos"/>
        </w:rPr>
        <w:t xml:space="preserve">i </w:t>
      </w:r>
      <w:r w:rsidRPr="00A13671">
        <w:rPr>
          <w:rFonts w:ascii="Aptos" w:hAnsi="Aptos"/>
        </w:rPr>
        <w:t>in relazione alle procedure esecutive di lavoro da adottare al fine di applicare correttamente le misure di prevenzione e protezione stabilite dalla direzione aziendale nel rispetto della normativa vigente in materia;</w:t>
      </w:r>
    </w:p>
    <w:p w14:paraId="13C3ED9A" w14:textId="77777777" w:rsidR="003E2BF7" w:rsidRPr="00A13671" w:rsidRDefault="003E2BF7" w:rsidP="00986851">
      <w:pPr>
        <w:widowControl w:val="0"/>
        <w:numPr>
          <w:ilvl w:val="0"/>
          <w:numId w:val="14"/>
        </w:numPr>
        <w:tabs>
          <w:tab w:val="left" w:pos="204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>di essere stat</w:t>
      </w:r>
      <w:r w:rsidR="00986851" w:rsidRPr="00A13671">
        <w:rPr>
          <w:rFonts w:ascii="Aptos" w:hAnsi="Aptos"/>
        </w:rPr>
        <w:t xml:space="preserve">i </w:t>
      </w:r>
      <w:r w:rsidRPr="00A13671">
        <w:rPr>
          <w:rFonts w:ascii="Aptos" w:hAnsi="Aptos"/>
        </w:rPr>
        <w:t>adeguatamente format</w:t>
      </w:r>
      <w:r w:rsidR="00986851" w:rsidRPr="00A13671">
        <w:rPr>
          <w:rFonts w:ascii="Aptos" w:hAnsi="Aptos"/>
        </w:rPr>
        <w:t>i</w:t>
      </w:r>
      <w:r w:rsidRPr="00A13671">
        <w:rPr>
          <w:rFonts w:ascii="Aptos" w:hAnsi="Aptos"/>
        </w:rPr>
        <w:t xml:space="preserve"> ed informat</w:t>
      </w:r>
      <w:r w:rsidR="00986851" w:rsidRPr="00A13671">
        <w:rPr>
          <w:rFonts w:ascii="Aptos" w:hAnsi="Aptos"/>
        </w:rPr>
        <w:t xml:space="preserve">i </w:t>
      </w:r>
      <w:r w:rsidRPr="00A13671">
        <w:rPr>
          <w:rFonts w:ascii="Aptos" w:hAnsi="Aptos"/>
        </w:rPr>
        <w:t xml:space="preserve">in relazione alle procedure adottate </w:t>
      </w:r>
      <w:r w:rsidR="00986851" w:rsidRPr="00A13671">
        <w:rPr>
          <w:rFonts w:ascii="Aptos" w:hAnsi="Aptos"/>
        </w:rPr>
        <w:t>e</w:t>
      </w:r>
      <w:r w:rsidRPr="00A13671">
        <w:rPr>
          <w:rFonts w:ascii="Aptos" w:hAnsi="Aptos"/>
        </w:rPr>
        <w:t xml:space="preserve"> da adottare in caso di emergenza antincendio, evacuazione e primo soccorso al fine di ridurre al minimo le probabilità di infortunio, nel rispetto delle normative vigenti in materia;</w:t>
      </w:r>
    </w:p>
    <w:p w14:paraId="5E7EFA58" w14:textId="77777777" w:rsidR="003E2BF7" w:rsidRPr="00A13671" w:rsidRDefault="003E2BF7" w:rsidP="00986851">
      <w:pPr>
        <w:widowControl w:val="0"/>
        <w:numPr>
          <w:ilvl w:val="0"/>
          <w:numId w:val="14"/>
        </w:numPr>
        <w:tabs>
          <w:tab w:val="left" w:pos="204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>di essere stat</w:t>
      </w:r>
      <w:r w:rsidR="00986851" w:rsidRPr="00A13671">
        <w:rPr>
          <w:rFonts w:ascii="Aptos" w:hAnsi="Aptos"/>
        </w:rPr>
        <w:t>i</w:t>
      </w:r>
      <w:r w:rsidRPr="00A13671">
        <w:rPr>
          <w:rFonts w:ascii="Aptos" w:hAnsi="Aptos"/>
        </w:rPr>
        <w:t xml:space="preserve"> informat</w:t>
      </w:r>
      <w:r w:rsidR="00986851" w:rsidRPr="00A13671">
        <w:rPr>
          <w:rFonts w:ascii="Aptos" w:hAnsi="Aptos"/>
        </w:rPr>
        <w:t xml:space="preserve">i </w:t>
      </w:r>
      <w:r w:rsidRPr="00A13671">
        <w:rPr>
          <w:rFonts w:ascii="Aptos" w:hAnsi="Aptos"/>
        </w:rPr>
        <w:t>in relazione alla composizione del Servizio di Prevenzione e Protezione aziendale;</w:t>
      </w:r>
    </w:p>
    <w:p w14:paraId="4856F429" w14:textId="77777777" w:rsidR="003E2BF7" w:rsidRPr="00A13671" w:rsidRDefault="003E2BF7" w:rsidP="00986851">
      <w:pPr>
        <w:widowControl w:val="0"/>
        <w:tabs>
          <w:tab w:val="left" w:pos="204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>Dichiar</w:t>
      </w:r>
      <w:r w:rsidR="00986851" w:rsidRPr="00A13671">
        <w:rPr>
          <w:rFonts w:ascii="Aptos" w:hAnsi="Aptos"/>
        </w:rPr>
        <w:t>ano</w:t>
      </w:r>
      <w:r w:rsidRPr="00A13671">
        <w:rPr>
          <w:rFonts w:ascii="Aptos" w:hAnsi="Aptos"/>
        </w:rPr>
        <w:t xml:space="preserve"> inoltre, di aver ricevuto i seguenti dispositivi di protezione individuale necessari per il corretto e sicuro svolgimento dei lavori: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8"/>
        <w:gridCol w:w="1652"/>
        <w:gridCol w:w="3443"/>
        <w:gridCol w:w="1414"/>
      </w:tblGrid>
      <w:tr w:rsidR="00165440" w:rsidRPr="00A13671" w14:paraId="76A50253" w14:textId="77777777" w:rsidTr="00B73D19">
        <w:trPr>
          <w:trHeight w:val="340"/>
        </w:trPr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14:paraId="509C36D5" w14:textId="6DD9D516" w:rsidR="001211E9" w:rsidRPr="001211E9" w:rsidRDefault="001211E9" w:rsidP="001211E9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Elmetto per industria/edilizia</w:t>
            </w:r>
          </w:p>
          <w:p w14:paraId="4AE19BD7" w14:textId="00A565E8" w:rsidR="00165440" w:rsidRDefault="0091770E" w:rsidP="001721F1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="00165440" w:rsidRPr="001211E9">
              <w:rPr>
                <w:rFonts w:ascii="Aptos" w:hAnsi="Aptos"/>
              </w:rPr>
              <w:t xml:space="preserve"> Calzature</w:t>
            </w:r>
          </w:p>
          <w:p w14:paraId="337FA019" w14:textId="77777777" w:rsidR="001211E9" w:rsidRPr="001211E9" w:rsidRDefault="001211E9" w:rsidP="001211E9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Maschera antipolvere</w:t>
            </w:r>
          </w:p>
          <w:p w14:paraId="422DBAF2" w14:textId="77777777" w:rsidR="001211E9" w:rsidRPr="001211E9" w:rsidRDefault="001211E9" w:rsidP="001211E9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Maschera nebbie acquose</w:t>
            </w:r>
          </w:p>
          <w:p w14:paraId="6F69A3E9" w14:textId="77777777" w:rsidR="001211E9" w:rsidRPr="001211E9" w:rsidRDefault="001211E9" w:rsidP="001211E9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Maschera nebbie oleose</w:t>
            </w:r>
          </w:p>
          <w:p w14:paraId="42C22538" w14:textId="77777777" w:rsidR="001211E9" w:rsidRPr="001211E9" w:rsidRDefault="001211E9" w:rsidP="001211E9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Maschera per </w:t>
            </w:r>
            <w:proofErr w:type="spellStart"/>
            <w:r w:rsidRPr="001211E9">
              <w:rPr>
                <w:rFonts w:ascii="Aptos" w:hAnsi="Aptos"/>
              </w:rPr>
              <w:t>bioaerosol</w:t>
            </w:r>
            <w:proofErr w:type="spellEnd"/>
          </w:p>
          <w:p w14:paraId="2D1AADB0" w14:textId="77777777" w:rsidR="001211E9" w:rsidRPr="001211E9" w:rsidRDefault="001211E9" w:rsidP="001211E9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Maschera antigas</w:t>
            </w:r>
          </w:p>
          <w:p w14:paraId="7385F254" w14:textId="5A716760" w:rsidR="001211E9" w:rsidRPr="001211E9" w:rsidRDefault="001211E9" w:rsidP="001211E9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Filtri per maschera</w:t>
            </w:r>
            <w:r>
              <w:rPr>
                <w:rFonts w:ascii="Aptos" w:hAnsi="Aptos"/>
              </w:rPr>
              <w:t xml:space="preserve"> (A-B-E-K)</w:t>
            </w:r>
          </w:p>
          <w:p w14:paraId="22BB4EC2" w14:textId="14BA19CB" w:rsidR="001211E9" w:rsidRPr="001211E9" w:rsidRDefault="001211E9" w:rsidP="001211E9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Occhiali</w:t>
            </w:r>
            <w:r>
              <w:rPr>
                <w:rFonts w:ascii="Aptos" w:hAnsi="Aptos"/>
              </w:rPr>
              <w:t xml:space="preserve"> protettivi</w:t>
            </w:r>
          </w:p>
          <w:p w14:paraId="11F82B8F" w14:textId="4DCAA6AB" w:rsidR="001211E9" w:rsidRPr="001211E9" w:rsidRDefault="001211E9" w:rsidP="001211E9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Occhiali</w:t>
            </w:r>
            <w:r w:rsidR="00C26697">
              <w:rPr>
                <w:rFonts w:ascii="Aptos" w:hAnsi="Aptos"/>
              </w:rPr>
              <w:t>/schermi</w:t>
            </w:r>
            <w:r>
              <w:rPr>
                <w:rFonts w:ascii="Aptos" w:hAnsi="Aptos"/>
              </w:rPr>
              <w:t xml:space="preserve"> per saldature</w:t>
            </w:r>
          </w:p>
          <w:p w14:paraId="262E91F5" w14:textId="77777777" w:rsidR="001211E9" w:rsidRPr="00A13671" w:rsidRDefault="001211E9" w:rsidP="001211E9">
            <w:pPr>
              <w:rPr>
                <w:rFonts w:ascii="Aptos" w:hAnsi="Aptos"/>
              </w:rPr>
            </w:pPr>
            <w:r w:rsidRPr="00A13671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3671">
              <w:rPr>
                <w:rFonts w:ascii="Aptos" w:hAnsi="Aptos"/>
              </w:rPr>
              <w:instrText xml:space="preserve"> FORMCHECKBOX </w:instrText>
            </w:r>
            <w:r w:rsidRPr="00A13671">
              <w:rPr>
                <w:rFonts w:ascii="Aptos" w:hAnsi="Aptos"/>
              </w:rPr>
            </w:r>
            <w:r w:rsidRPr="00A13671">
              <w:rPr>
                <w:rFonts w:ascii="Aptos" w:hAnsi="Aptos"/>
              </w:rPr>
              <w:fldChar w:fldCharType="separate"/>
            </w:r>
            <w:r w:rsidRPr="00A13671">
              <w:rPr>
                <w:rFonts w:ascii="Aptos" w:hAnsi="Aptos"/>
              </w:rPr>
              <w:fldChar w:fldCharType="end"/>
            </w:r>
            <w:r w:rsidRPr="00A13671">
              <w:rPr>
                <w:rFonts w:ascii="Aptos" w:hAnsi="Aptos"/>
              </w:rPr>
              <w:t xml:space="preserve"> Guanti (rischi meccanici) </w:t>
            </w:r>
          </w:p>
          <w:p w14:paraId="63A22CD5" w14:textId="77777777" w:rsidR="001211E9" w:rsidRPr="00A13671" w:rsidRDefault="001211E9" w:rsidP="001211E9">
            <w:pPr>
              <w:rPr>
                <w:rFonts w:ascii="Aptos" w:hAnsi="Aptos"/>
              </w:rPr>
            </w:pPr>
            <w:r w:rsidRPr="00A13671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3671">
              <w:rPr>
                <w:rFonts w:ascii="Aptos" w:hAnsi="Aptos"/>
              </w:rPr>
              <w:instrText xml:space="preserve"> FORMCHECKBOX </w:instrText>
            </w:r>
            <w:r w:rsidRPr="00A13671">
              <w:rPr>
                <w:rFonts w:ascii="Aptos" w:hAnsi="Aptos"/>
              </w:rPr>
            </w:r>
            <w:r w:rsidRPr="00A13671">
              <w:rPr>
                <w:rFonts w:ascii="Aptos" w:hAnsi="Aptos"/>
              </w:rPr>
              <w:fldChar w:fldCharType="separate"/>
            </w:r>
            <w:r w:rsidRPr="00A13671">
              <w:rPr>
                <w:rFonts w:ascii="Aptos" w:hAnsi="Aptos"/>
              </w:rPr>
              <w:fldChar w:fldCharType="end"/>
            </w:r>
            <w:r w:rsidRPr="00A13671">
              <w:rPr>
                <w:rFonts w:ascii="Aptos" w:hAnsi="Aptos"/>
              </w:rPr>
              <w:t xml:space="preserve"> Guanti (chimici/biologici)</w:t>
            </w:r>
          </w:p>
          <w:p w14:paraId="6B4FFEBF" w14:textId="7DE3F02C" w:rsidR="00165440" w:rsidRPr="001211E9" w:rsidRDefault="001211E9" w:rsidP="00C26697">
            <w:pPr>
              <w:rPr>
                <w:rFonts w:ascii="Aptos" w:hAnsi="Aptos"/>
              </w:rPr>
            </w:pPr>
            <w:r w:rsidRPr="00A13671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3671">
              <w:rPr>
                <w:rFonts w:ascii="Aptos" w:hAnsi="Aptos"/>
              </w:rPr>
              <w:instrText xml:space="preserve"> FORMCHECKBOX </w:instrText>
            </w:r>
            <w:r w:rsidRPr="00A13671">
              <w:rPr>
                <w:rFonts w:ascii="Aptos" w:hAnsi="Aptos"/>
              </w:rPr>
            </w:r>
            <w:r w:rsidRPr="00A13671">
              <w:rPr>
                <w:rFonts w:ascii="Aptos" w:hAnsi="Aptos"/>
              </w:rPr>
              <w:fldChar w:fldCharType="separate"/>
            </w:r>
            <w:r w:rsidRPr="00A13671">
              <w:rPr>
                <w:rFonts w:ascii="Aptos" w:hAnsi="Aptos"/>
              </w:rPr>
              <w:fldChar w:fldCharType="end"/>
            </w:r>
            <w:r w:rsidRPr="00A13671">
              <w:rPr>
                <w:rFonts w:ascii="Aptos" w:hAnsi="Aptos"/>
              </w:rPr>
              <w:t xml:space="preserve"> Guanti </w:t>
            </w:r>
            <w:r>
              <w:rPr>
                <w:rFonts w:ascii="Aptos" w:hAnsi="Aptos"/>
              </w:rPr>
              <w:t xml:space="preserve">antitaglio maglia </w:t>
            </w:r>
            <w:proofErr w:type="spellStart"/>
            <w:r>
              <w:rPr>
                <w:rFonts w:ascii="Aptos" w:hAnsi="Aptos"/>
              </w:rPr>
              <w:t>met</w:t>
            </w:r>
            <w:proofErr w:type="spellEnd"/>
            <w:r>
              <w:rPr>
                <w:rFonts w:ascii="Aptos" w:hAnsi="Aptos"/>
              </w:rPr>
              <w:t>.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</w:tcPr>
          <w:p w14:paraId="0A03D709" w14:textId="77777777" w:rsidR="001211E9" w:rsidRPr="001211E9" w:rsidRDefault="001211E9" w:rsidP="001211E9">
            <w:pPr>
              <w:rPr>
                <w:rFonts w:ascii="Aptos" w:hAnsi="Aptos"/>
                <w:lang w:val="en-US"/>
              </w:rPr>
            </w:pPr>
            <w:r w:rsidRPr="001211E9">
              <w:rPr>
                <w:rFonts w:ascii="Aptos" w:hAnsi="Aptos"/>
                <w:lang w:val="en-US"/>
              </w:rPr>
              <w:t>EN 397</w:t>
            </w:r>
          </w:p>
          <w:p w14:paraId="76ECCE22" w14:textId="03F73134" w:rsidR="00165440" w:rsidRDefault="00165440" w:rsidP="001721F1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t xml:space="preserve">EN </w:t>
            </w:r>
            <w:r w:rsidR="003D1893" w:rsidRPr="001211E9">
              <w:rPr>
                <w:rFonts w:ascii="Aptos" w:hAnsi="Aptos"/>
              </w:rPr>
              <w:t>20</w:t>
            </w:r>
            <w:r w:rsidRPr="001211E9">
              <w:rPr>
                <w:rFonts w:ascii="Aptos" w:hAnsi="Aptos"/>
              </w:rPr>
              <w:t>345</w:t>
            </w:r>
          </w:p>
          <w:p w14:paraId="4FC19F2C" w14:textId="77777777" w:rsidR="001211E9" w:rsidRPr="001211E9" w:rsidRDefault="001211E9" w:rsidP="001211E9">
            <w:pPr>
              <w:rPr>
                <w:rFonts w:ascii="Aptos" w:hAnsi="Aptos"/>
                <w:lang w:val="en-US"/>
              </w:rPr>
            </w:pPr>
            <w:r w:rsidRPr="001211E9">
              <w:rPr>
                <w:rFonts w:ascii="Aptos" w:hAnsi="Aptos"/>
                <w:lang w:val="en-US"/>
              </w:rPr>
              <w:t>EN 149</w:t>
            </w:r>
          </w:p>
          <w:p w14:paraId="52043A11" w14:textId="77777777" w:rsidR="001211E9" w:rsidRPr="001211E9" w:rsidRDefault="001211E9" w:rsidP="001211E9">
            <w:pPr>
              <w:rPr>
                <w:rFonts w:ascii="Aptos" w:hAnsi="Aptos"/>
                <w:lang w:val="en-US"/>
              </w:rPr>
            </w:pPr>
            <w:r w:rsidRPr="001211E9">
              <w:rPr>
                <w:rFonts w:ascii="Aptos" w:hAnsi="Aptos"/>
                <w:lang w:val="en-US"/>
              </w:rPr>
              <w:t>EN 149 S</w:t>
            </w:r>
          </w:p>
          <w:p w14:paraId="07348B46" w14:textId="77777777" w:rsidR="001211E9" w:rsidRPr="001211E9" w:rsidRDefault="001211E9" w:rsidP="001211E9">
            <w:pPr>
              <w:rPr>
                <w:rFonts w:ascii="Aptos" w:hAnsi="Aptos"/>
                <w:lang w:val="en-US"/>
              </w:rPr>
            </w:pPr>
            <w:r w:rsidRPr="001211E9">
              <w:rPr>
                <w:rFonts w:ascii="Aptos" w:hAnsi="Aptos"/>
                <w:lang w:val="en-US"/>
              </w:rPr>
              <w:t>EN 149 SL</w:t>
            </w:r>
          </w:p>
          <w:p w14:paraId="05CFC1E4" w14:textId="77777777" w:rsidR="001211E9" w:rsidRPr="001211E9" w:rsidRDefault="001211E9" w:rsidP="001211E9">
            <w:pPr>
              <w:rPr>
                <w:rFonts w:ascii="Aptos" w:hAnsi="Aptos"/>
                <w:lang w:val="en-US"/>
              </w:rPr>
            </w:pPr>
            <w:r w:rsidRPr="001211E9">
              <w:rPr>
                <w:rFonts w:ascii="Aptos" w:hAnsi="Aptos"/>
                <w:lang w:val="en-US"/>
              </w:rPr>
              <w:t>EN 149 S</w:t>
            </w:r>
          </w:p>
          <w:p w14:paraId="0E4E09EB" w14:textId="2303DAF9" w:rsidR="001211E9" w:rsidRPr="001211E9" w:rsidRDefault="001211E9" w:rsidP="001211E9">
            <w:pPr>
              <w:rPr>
                <w:rFonts w:ascii="Aptos" w:hAnsi="Aptos"/>
                <w:lang w:val="en-US"/>
              </w:rPr>
            </w:pPr>
            <w:r w:rsidRPr="001211E9">
              <w:rPr>
                <w:rFonts w:ascii="Aptos" w:hAnsi="Aptos"/>
                <w:lang w:val="en-US"/>
              </w:rPr>
              <w:t>EN 1</w:t>
            </w:r>
            <w:r>
              <w:rPr>
                <w:rFonts w:ascii="Aptos" w:hAnsi="Aptos"/>
                <w:lang w:val="en-US"/>
              </w:rPr>
              <w:t>36</w:t>
            </w:r>
          </w:p>
          <w:p w14:paraId="62DF37CA" w14:textId="58DEFE11" w:rsidR="001211E9" w:rsidRPr="001211E9" w:rsidRDefault="001211E9" w:rsidP="001211E9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EN 14387</w:t>
            </w:r>
          </w:p>
          <w:p w14:paraId="6E251B95" w14:textId="77777777" w:rsidR="001211E9" w:rsidRPr="001211E9" w:rsidRDefault="001211E9" w:rsidP="001211E9">
            <w:pPr>
              <w:rPr>
                <w:rFonts w:ascii="Aptos" w:hAnsi="Aptos"/>
                <w:lang w:val="en-US"/>
              </w:rPr>
            </w:pPr>
            <w:r w:rsidRPr="001211E9">
              <w:rPr>
                <w:rFonts w:ascii="Aptos" w:hAnsi="Aptos"/>
                <w:lang w:val="en-US"/>
              </w:rPr>
              <w:t>EN 166</w:t>
            </w:r>
          </w:p>
          <w:p w14:paraId="1002F7D9" w14:textId="13C69907" w:rsidR="001211E9" w:rsidRPr="001211E9" w:rsidRDefault="001211E9" w:rsidP="001721F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EN 169/175</w:t>
            </w:r>
          </w:p>
          <w:p w14:paraId="350612CB" w14:textId="77777777" w:rsidR="001211E9" w:rsidRPr="00A13671" w:rsidRDefault="001211E9" w:rsidP="001211E9">
            <w:pPr>
              <w:rPr>
                <w:rFonts w:ascii="Aptos" w:hAnsi="Aptos"/>
                <w:lang w:val="en-US"/>
              </w:rPr>
            </w:pPr>
            <w:r w:rsidRPr="00A13671">
              <w:rPr>
                <w:rFonts w:ascii="Aptos" w:hAnsi="Aptos"/>
                <w:lang w:val="en-US"/>
              </w:rPr>
              <w:t>EN 388</w:t>
            </w:r>
          </w:p>
          <w:p w14:paraId="450BBB5B" w14:textId="77777777" w:rsidR="001211E9" w:rsidRPr="00A13671" w:rsidRDefault="001211E9" w:rsidP="001211E9">
            <w:pPr>
              <w:rPr>
                <w:rFonts w:ascii="Aptos" w:hAnsi="Aptos"/>
                <w:lang w:val="en-US"/>
              </w:rPr>
            </w:pPr>
            <w:r w:rsidRPr="00A13671">
              <w:rPr>
                <w:rFonts w:ascii="Aptos" w:hAnsi="Aptos"/>
                <w:lang w:val="en-US"/>
              </w:rPr>
              <w:t>EN 374</w:t>
            </w:r>
          </w:p>
          <w:p w14:paraId="039E3756" w14:textId="77777777" w:rsidR="00165440" w:rsidRDefault="001211E9" w:rsidP="00C2669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EN 1082</w:t>
            </w:r>
          </w:p>
          <w:p w14:paraId="30FECA93" w14:textId="2C81D141" w:rsidR="00C26697" w:rsidRPr="001211E9" w:rsidRDefault="00C26697" w:rsidP="00C26697">
            <w:pPr>
              <w:rPr>
                <w:rFonts w:ascii="Aptos" w:hAnsi="Aptos"/>
                <w:caps/>
              </w:rPr>
            </w:pP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nil"/>
            </w:tcBorders>
          </w:tcPr>
          <w:p w14:paraId="06A0BDC7" w14:textId="77777777" w:rsidR="00C26697" w:rsidRPr="00A13671" w:rsidRDefault="00C26697" w:rsidP="00C26697">
            <w:pPr>
              <w:rPr>
                <w:rFonts w:ascii="Aptos" w:hAnsi="Aptos"/>
              </w:rPr>
            </w:pPr>
            <w:r w:rsidRPr="00A13671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3671">
              <w:rPr>
                <w:rFonts w:ascii="Aptos" w:hAnsi="Aptos"/>
              </w:rPr>
              <w:instrText xml:space="preserve"> FORMCHECKBOX </w:instrText>
            </w:r>
            <w:r w:rsidRPr="00A13671">
              <w:rPr>
                <w:rFonts w:ascii="Aptos" w:hAnsi="Aptos"/>
              </w:rPr>
            </w:r>
            <w:r w:rsidRPr="00A13671">
              <w:rPr>
                <w:rFonts w:ascii="Aptos" w:hAnsi="Aptos"/>
              </w:rPr>
              <w:fldChar w:fldCharType="separate"/>
            </w:r>
            <w:r w:rsidRPr="00A13671">
              <w:rPr>
                <w:rFonts w:ascii="Aptos" w:hAnsi="Aptos"/>
              </w:rPr>
              <w:fldChar w:fldCharType="end"/>
            </w:r>
            <w:r w:rsidRPr="00A13671">
              <w:rPr>
                <w:rFonts w:ascii="Aptos" w:hAnsi="Aptos"/>
              </w:rPr>
              <w:t xml:space="preserve"> Guanti prot. caldo</w:t>
            </w:r>
          </w:p>
          <w:p w14:paraId="5F9D294C" w14:textId="77777777" w:rsidR="00C26697" w:rsidRPr="00A13671" w:rsidRDefault="00C26697" w:rsidP="00C26697">
            <w:pPr>
              <w:rPr>
                <w:rFonts w:ascii="Aptos" w:hAnsi="Aptos"/>
              </w:rPr>
            </w:pPr>
            <w:r w:rsidRPr="00A13671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3671">
              <w:rPr>
                <w:rFonts w:ascii="Aptos" w:hAnsi="Aptos"/>
              </w:rPr>
              <w:instrText xml:space="preserve"> FORMCHECKBOX </w:instrText>
            </w:r>
            <w:r w:rsidRPr="00A13671">
              <w:rPr>
                <w:rFonts w:ascii="Aptos" w:hAnsi="Aptos"/>
              </w:rPr>
            </w:r>
            <w:r w:rsidRPr="00A13671">
              <w:rPr>
                <w:rFonts w:ascii="Aptos" w:hAnsi="Aptos"/>
              </w:rPr>
              <w:fldChar w:fldCharType="separate"/>
            </w:r>
            <w:r w:rsidRPr="00A13671">
              <w:rPr>
                <w:rFonts w:ascii="Aptos" w:hAnsi="Aptos"/>
              </w:rPr>
              <w:fldChar w:fldCharType="end"/>
            </w:r>
            <w:r w:rsidRPr="00A13671">
              <w:rPr>
                <w:rFonts w:ascii="Aptos" w:hAnsi="Aptos"/>
              </w:rPr>
              <w:t xml:space="preserve"> Guanti prot. freddo</w:t>
            </w:r>
          </w:p>
          <w:p w14:paraId="2B4636AE" w14:textId="77777777" w:rsidR="00C26697" w:rsidRPr="00A13671" w:rsidRDefault="00C26697" w:rsidP="00C26697">
            <w:pPr>
              <w:rPr>
                <w:rFonts w:ascii="Aptos" w:hAnsi="Aptos"/>
              </w:rPr>
            </w:pPr>
            <w:r w:rsidRPr="00A13671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3671">
              <w:rPr>
                <w:rFonts w:ascii="Aptos" w:hAnsi="Aptos"/>
              </w:rPr>
              <w:instrText xml:space="preserve"> FORMCHECKBOX </w:instrText>
            </w:r>
            <w:r w:rsidRPr="00A13671">
              <w:rPr>
                <w:rFonts w:ascii="Aptos" w:hAnsi="Aptos"/>
              </w:rPr>
            </w:r>
            <w:r w:rsidRPr="00A13671">
              <w:rPr>
                <w:rFonts w:ascii="Aptos" w:hAnsi="Aptos"/>
              </w:rPr>
              <w:fldChar w:fldCharType="separate"/>
            </w:r>
            <w:r w:rsidRPr="00A13671">
              <w:rPr>
                <w:rFonts w:ascii="Aptos" w:hAnsi="Aptos"/>
              </w:rPr>
              <w:fldChar w:fldCharType="end"/>
            </w:r>
            <w:r w:rsidRPr="00A13671">
              <w:rPr>
                <w:rFonts w:ascii="Aptos" w:hAnsi="Aptos"/>
              </w:rPr>
              <w:t xml:space="preserve"> Guanti per saldatori</w:t>
            </w:r>
          </w:p>
          <w:p w14:paraId="3FAC8488" w14:textId="77777777" w:rsidR="00C26697" w:rsidRPr="00A13671" w:rsidRDefault="00C26697" w:rsidP="00C26697">
            <w:pPr>
              <w:rPr>
                <w:rFonts w:ascii="Aptos" w:hAnsi="Aptos"/>
              </w:rPr>
            </w:pPr>
            <w:r w:rsidRPr="00A13671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3671">
              <w:rPr>
                <w:rFonts w:ascii="Aptos" w:hAnsi="Aptos"/>
              </w:rPr>
              <w:instrText xml:space="preserve"> FORMCHECKBOX </w:instrText>
            </w:r>
            <w:r w:rsidRPr="00A13671">
              <w:rPr>
                <w:rFonts w:ascii="Aptos" w:hAnsi="Aptos"/>
              </w:rPr>
            </w:r>
            <w:r w:rsidRPr="00A13671">
              <w:rPr>
                <w:rFonts w:ascii="Aptos" w:hAnsi="Aptos"/>
              </w:rPr>
              <w:fldChar w:fldCharType="separate"/>
            </w:r>
            <w:r w:rsidRPr="00A13671">
              <w:rPr>
                <w:rFonts w:ascii="Aptos" w:hAnsi="Aptos"/>
              </w:rPr>
              <w:fldChar w:fldCharType="end"/>
            </w:r>
            <w:r w:rsidRPr="00A13671">
              <w:rPr>
                <w:rFonts w:ascii="Aptos" w:hAnsi="Aptos"/>
              </w:rPr>
              <w:t xml:space="preserve"> Guanti dielettrici</w:t>
            </w:r>
          </w:p>
          <w:p w14:paraId="3A7566E6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Otoprotettori</w:t>
            </w:r>
          </w:p>
          <w:p w14:paraId="458F3FA8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Indumenti di protezione</w:t>
            </w:r>
          </w:p>
          <w:p w14:paraId="43E50908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Indumenti alta visibilità</w:t>
            </w:r>
          </w:p>
          <w:p w14:paraId="00FC0D17" w14:textId="476A5A6C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Indumenti </w:t>
            </w:r>
            <w:r>
              <w:rPr>
                <w:rFonts w:ascii="Aptos" w:hAnsi="Aptos"/>
              </w:rPr>
              <w:t>contro agenti chimici</w:t>
            </w:r>
          </w:p>
          <w:p w14:paraId="32A5E3A9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</w:t>
            </w:r>
            <w:proofErr w:type="spellStart"/>
            <w:r w:rsidRPr="001211E9">
              <w:rPr>
                <w:rFonts w:ascii="Aptos" w:hAnsi="Aptos"/>
              </w:rPr>
              <w:t>Indum</w:t>
            </w:r>
            <w:proofErr w:type="spellEnd"/>
            <w:r w:rsidRPr="001211E9">
              <w:rPr>
                <w:rFonts w:ascii="Aptos" w:hAnsi="Aptos"/>
              </w:rPr>
              <w:t>. contro intemperie</w:t>
            </w:r>
          </w:p>
          <w:p w14:paraId="1A11C701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</w:t>
            </w:r>
            <w:proofErr w:type="spellStart"/>
            <w:r w:rsidRPr="001211E9">
              <w:rPr>
                <w:rFonts w:ascii="Aptos" w:hAnsi="Aptos"/>
              </w:rPr>
              <w:t>Indum</w:t>
            </w:r>
            <w:proofErr w:type="spellEnd"/>
            <w:r w:rsidRPr="001211E9">
              <w:rPr>
                <w:rFonts w:ascii="Aptos" w:hAnsi="Aptos"/>
              </w:rPr>
              <w:t>. per saldature</w:t>
            </w:r>
          </w:p>
          <w:p w14:paraId="6C46043E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</w:t>
            </w:r>
            <w:proofErr w:type="spellStart"/>
            <w:r w:rsidRPr="001211E9">
              <w:rPr>
                <w:rFonts w:ascii="Aptos" w:hAnsi="Aptos"/>
              </w:rPr>
              <w:t>Indum</w:t>
            </w:r>
            <w:proofErr w:type="spellEnd"/>
            <w:r w:rsidRPr="001211E9">
              <w:rPr>
                <w:rFonts w:ascii="Aptos" w:hAnsi="Aptos"/>
              </w:rPr>
              <w:t>. contro coltelli a mano</w:t>
            </w:r>
          </w:p>
          <w:p w14:paraId="7C7AF46D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</w:t>
            </w:r>
            <w:proofErr w:type="spellStart"/>
            <w:r w:rsidRPr="001211E9">
              <w:rPr>
                <w:rFonts w:ascii="Aptos" w:hAnsi="Aptos"/>
              </w:rPr>
              <w:t>Indum</w:t>
            </w:r>
            <w:proofErr w:type="spellEnd"/>
            <w:r w:rsidRPr="001211E9">
              <w:rPr>
                <w:rFonts w:ascii="Aptos" w:hAnsi="Aptos"/>
              </w:rPr>
              <w:t>. protezione freddo</w:t>
            </w:r>
          </w:p>
          <w:p w14:paraId="01277946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Dispositivi anticaduta</w:t>
            </w:r>
          </w:p>
          <w:p w14:paraId="665BC328" w14:textId="0D538622" w:rsidR="00165440" w:rsidRPr="00A13671" w:rsidRDefault="008B29A1" w:rsidP="001721F1">
            <w:pPr>
              <w:rPr>
                <w:rFonts w:ascii="Aptos" w:hAnsi="Aptos"/>
              </w:rPr>
            </w:pPr>
            <w:r w:rsidRPr="00A13671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65440" w:rsidRPr="00A13671">
              <w:rPr>
                <w:rFonts w:ascii="Aptos" w:hAnsi="Aptos"/>
              </w:rPr>
              <w:instrText xml:space="preserve"> FORMCHECKBOX </w:instrText>
            </w:r>
            <w:r w:rsidRPr="00A13671">
              <w:rPr>
                <w:rFonts w:ascii="Aptos" w:hAnsi="Aptos"/>
              </w:rPr>
            </w:r>
            <w:r w:rsidRPr="00A13671">
              <w:rPr>
                <w:rFonts w:ascii="Aptos" w:hAnsi="Aptos"/>
              </w:rPr>
              <w:fldChar w:fldCharType="separate"/>
            </w:r>
            <w:r w:rsidRPr="00A13671">
              <w:rPr>
                <w:rFonts w:ascii="Aptos" w:hAnsi="Aptos"/>
              </w:rPr>
              <w:fldChar w:fldCharType="end"/>
            </w:r>
            <w:r w:rsidR="00165440" w:rsidRPr="00A13671">
              <w:rPr>
                <w:rFonts w:ascii="Aptos" w:hAnsi="Aptos"/>
              </w:rPr>
              <w:t xml:space="preserve"> Altro: ………………………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3B4B7F2E" w14:textId="77777777" w:rsidR="00C26697" w:rsidRPr="00A13671" w:rsidRDefault="00C26697" w:rsidP="00C26697">
            <w:pPr>
              <w:rPr>
                <w:rFonts w:ascii="Aptos" w:hAnsi="Aptos"/>
                <w:lang w:val="en-US"/>
              </w:rPr>
            </w:pPr>
            <w:r w:rsidRPr="00A13671">
              <w:rPr>
                <w:rFonts w:ascii="Aptos" w:hAnsi="Aptos"/>
                <w:lang w:val="en-US"/>
              </w:rPr>
              <w:t>EN 407</w:t>
            </w:r>
          </w:p>
          <w:p w14:paraId="5A5ADF13" w14:textId="77777777" w:rsidR="00C26697" w:rsidRPr="00A13671" w:rsidRDefault="00C26697" w:rsidP="00C26697">
            <w:pPr>
              <w:rPr>
                <w:rFonts w:ascii="Aptos" w:hAnsi="Aptos"/>
                <w:lang w:val="en-US"/>
              </w:rPr>
            </w:pPr>
            <w:r w:rsidRPr="00A13671">
              <w:rPr>
                <w:rFonts w:ascii="Aptos" w:hAnsi="Aptos"/>
                <w:lang w:val="en-US"/>
              </w:rPr>
              <w:t>EN 511</w:t>
            </w:r>
          </w:p>
          <w:p w14:paraId="6B2CD429" w14:textId="77777777" w:rsidR="00C26697" w:rsidRPr="00A13671" w:rsidRDefault="00C26697" w:rsidP="00C26697">
            <w:pPr>
              <w:rPr>
                <w:rFonts w:ascii="Aptos" w:hAnsi="Aptos"/>
                <w:lang w:val="en-US"/>
              </w:rPr>
            </w:pPr>
            <w:r w:rsidRPr="00A13671">
              <w:rPr>
                <w:rFonts w:ascii="Aptos" w:hAnsi="Aptos"/>
                <w:lang w:val="en-US"/>
              </w:rPr>
              <w:t>EN 12477</w:t>
            </w:r>
          </w:p>
          <w:p w14:paraId="31D41731" w14:textId="77777777" w:rsidR="00C26697" w:rsidRPr="00A13671" w:rsidRDefault="00C26697" w:rsidP="00C26697">
            <w:pPr>
              <w:rPr>
                <w:rFonts w:ascii="Aptos" w:hAnsi="Aptos"/>
                <w:lang w:val="en-US"/>
              </w:rPr>
            </w:pPr>
            <w:r w:rsidRPr="00A13671">
              <w:rPr>
                <w:rFonts w:ascii="Aptos" w:hAnsi="Aptos"/>
                <w:lang w:val="en-US"/>
              </w:rPr>
              <w:t>EN 60930</w:t>
            </w:r>
          </w:p>
          <w:p w14:paraId="416CA80B" w14:textId="77777777" w:rsidR="00C26697" w:rsidRPr="001211E9" w:rsidRDefault="00C26697" w:rsidP="00C26697">
            <w:pPr>
              <w:rPr>
                <w:rFonts w:ascii="Aptos" w:hAnsi="Aptos"/>
                <w:lang w:val="en-US"/>
              </w:rPr>
            </w:pPr>
            <w:r w:rsidRPr="001211E9">
              <w:rPr>
                <w:rFonts w:ascii="Aptos" w:hAnsi="Aptos"/>
                <w:lang w:val="en-US"/>
              </w:rPr>
              <w:t>EN 352</w:t>
            </w:r>
          </w:p>
          <w:p w14:paraId="7DFA74E0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t>EN 13688</w:t>
            </w:r>
          </w:p>
          <w:p w14:paraId="1FE71C32" w14:textId="77777777" w:rsidR="00C26697" w:rsidRPr="001211E9" w:rsidRDefault="00C26697" w:rsidP="00C26697">
            <w:pPr>
              <w:rPr>
                <w:rFonts w:ascii="Aptos" w:hAnsi="Aptos"/>
                <w:lang w:val="en-US"/>
              </w:rPr>
            </w:pPr>
            <w:r w:rsidRPr="001211E9">
              <w:rPr>
                <w:rFonts w:ascii="Aptos" w:hAnsi="Aptos"/>
                <w:lang w:val="en-US"/>
              </w:rPr>
              <w:t>EN 20471</w:t>
            </w:r>
          </w:p>
          <w:p w14:paraId="06BC763C" w14:textId="0E882274" w:rsidR="00C26697" w:rsidRDefault="00C26697" w:rsidP="001721F1">
            <w:pPr>
              <w:rPr>
                <w:rFonts w:ascii="Aptos" w:hAnsi="Aptos"/>
                <w:caps/>
                <w:lang w:val="en-US"/>
              </w:rPr>
            </w:pPr>
            <w:r>
              <w:rPr>
                <w:rFonts w:ascii="Aptos" w:hAnsi="Aptos"/>
                <w:caps/>
                <w:lang w:val="en-US"/>
              </w:rPr>
              <w:t>EN 13034</w:t>
            </w:r>
          </w:p>
          <w:p w14:paraId="3A283E1C" w14:textId="77777777" w:rsidR="00C26697" w:rsidRPr="001211E9" w:rsidRDefault="00C26697" w:rsidP="00C26697">
            <w:pPr>
              <w:rPr>
                <w:rFonts w:ascii="Aptos" w:hAnsi="Aptos"/>
                <w:lang w:val="en-US"/>
              </w:rPr>
            </w:pPr>
            <w:r w:rsidRPr="001211E9">
              <w:rPr>
                <w:rFonts w:ascii="Aptos" w:hAnsi="Aptos"/>
                <w:lang w:val="en-US"/>
              </w:rPr>
              <w:t>EN 343</w:t>
            </w:r>
          </w:p>
          <w:p w14:paraId="6B0D39D3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t>EN 11611</w:t>
            </w:r>
          </w:p>
          <w:p w14:paraId="6D1FE5DF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t>EN 13998</w:t>
            </w:r>
          </w:p>
          <w:p w14:paraId="5E611C2B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t>EN 342</w:t>
            </w:r>
          </w:p>
          <w:p w14:paraId="344EC6A4" w14:textId="4D3DC9DA" w:rsidR="00C26697" w:rsidRPr="001211E9" w:rsidRDefault="00C26697" w:rsidP="00C26697">
            <w:pPr>
              <w:rPr>
                <w:rFonts w:ascii="Aptos" w:hAnsi="Aptos"/>
                <w:lang w:val="en-US"/>
              </w:rPr>
            </w:pPr>
            <w:r w:rsidRPr="001211E9">
              <w:rPr>
                <w:rFonts w:ascii="Aptos" w:hAnsi="Aptos"/>
                <w:lang w:val="en-US"/>
              </w:rPr>
              <w:t>Vedi all</w:t>
            </w:r>
            <w:r>
              <w:rPr>
                <w:rFonts w:ascii="Aptos" w:hAnsi="Aptos"/>
                <w:lang w:val="en-US"/>
              </w:rPr>
              <w:t>.</w:t>
            </w:r>
            <w:r w:rsidRPr="001211E9">
              <w:rPr>
                <w:rFonts w:ascii="Aptos" w:hAnsi="Aptos"/>
                <w:lang w:val="en-US"/>
              </w:rPr>
              <w:t xml:space="preserve"> 30</w:t>
            </w:r>
          </w:p>
          <w:p w14:paraId="7353F32D" w14:textId="255ACB25" w:rsidR="00165440" w:rsidRPr="00A13671" w:rsidRDefault="00165440" w:rsidP="00C26697">
            <w:pPr>
              <w:rPr>
                <w:rFonts w:ascii="Aptos" w:hAnsi="Aptos"/>
                <w:caps/>
              </w:rPr>
            </w:pPr>
          </w:p>
        </w:tc>
      </w:tr>
    </w:tbl>
    <w:p w14:paraId="33572975" w14:textId="77777777" w:rsidR="003E2BF7" w:rsidRPr="00A13671" w:rsidRDefault="00986851" w:rsidP="00986851">
      <w:pPr>
        <w:widowControl w:val="0"/>
        <w:tabs>
          <w:tab w:val="left" w:pos="204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 xml:space="preserve">L’utilizzo delle attrezzature </w:t>
      </w:r>
      <w:proofErr w:type="gramStart"/>
      <w:r w:rsidRPr="00A13671">
        <w:rPr>
          <w:rFonts w:ascii="Aptos" w:hAnsi="Aptos"/>
        </w:rPr>
        <w:t>sono</w:t>
      </w:r>
      <w:proofErr w:type="gramEnd"/>
      <w:r w:rsidRPr="00A13671">
        <w:rPr>
          <w:rFonts w:ascii="Aptos" w:hAnsi="Aptos"/>
        </w:rPr>
        <w:t xml:space="preserve"> </w:t>
      </w:r>
      <w:r w:rsidR="003E2BF7" w:rsidRPr="00A13671">
        <w:rPr>
          <w:rFonts w:ascii="Aptos" w:hAnsi="Aptos"/>
        </w:rPr>
        <w:t>a personale protezione dai rischi originati dalla lavorazione, come da informazione e formazione ricevuta.</w:t>
      </w:r>
    </w:p>
    <w:p w14:paraId="31DE385C" w14:textId="7F00E1FE" w:rsidR="003E2BF7" w:rsidRPr="00A13671" w:rsidRDefault="003E2BF7" w:rsidP="003E2BF7">
      <w:pPr>
        <w:widowControl w:val="0"/>
        <w:tabs>
          <w:tab w:val="left" w:pos="204"/>
        </w:tabs>
        <w:autoSpaceDE w:val="0"/>
        <w:autoSpaceDN w:val="0"/>
        <w:adjustRightInd w:val="0"/>
        <w:spacing w:line="288" w:lineRule="auto"/>
        <w:rPr>
          <w:rFonts w:ascii="Aptos" w:hAnsi="Aptos"/>
        </w:rPr>
      </w:pPr>
      <w:r w:rsidRPr="00A13671">
        <w:rPr>
          <w:rFonts w:ascii="Aptos" w:hAnsi="Aptos"/>
        </w:rPr>
        <w:t>In</w:t>
      </w:r>
      <w:r w:rsidR="00A13671">
        <w:rPr>
          <w:rFonts w:ascii="Aptos" w:hAnsi="Aptos"/>
        </w:rPr>
        <w:t xml:space="preserve"> </w:t>
      </w:r>
      <w:r w:rsidRPr="00A13671">
        <w:rPr>
          <w:rFonts w:ascii="Aptos" w:hAnsi="Aptos"/>
        </w:rPr>
        <w:t>particolare</w:t>
      </w:r>
      <w:r w:rsidR="00A13671">
        <w:rPr>
          <w:rFonts w:ascii="Aptos" w:hAnsi="Aptos"/>
        </w:rPr>
        <w:t>,</w:t>
      </w:r>
      <w:r w:rsidRPr="00A13671">
        <w:rPr>
          <w:rFonts w:ascii="Aptos" w:hAnsi="Aptos"/>
        </w:rPr>
        <w:t xml:space="preserve"> </w:t>
      </w:r>
      <w:r w:rsidR="00986851" w:rsidRPr="00A13671">
        <w:rPr>
          <w:rFonts w:ascii="Aptos" w:hAnsi="Aptos"/>
        </w:rPr>
        <w:t>gli addetti si</w:t>
      </w:r>
      <w:r w:rsidRPr="00A13671">
        <w:rPr>
          <w:rFonts w:ascii="Aptos" w:hAnsi="Aptos"/>
        </w:rPr>
        <w:t xml:space="preserve"> impegner</w:t>
      </w:r>
      <w:r w:rsidR="00986851" w:rsidRPr="00A13671">
        <w:rPr>
          <w:rFonts w:ascii="Aptos" w:hAnsi="Aptos"/>
        </w:rPr>
        <w:t>anno</w:t>
      </w:r>
      <w:r w:rsidRPr="00A13671">
        <w:rPr>
          <w:rFonts w:ascii="Aptos" w:hAnsi="Aptos"/>
        </w:rPr>
        <w:t xml:space="preserve"> a:</w:t>
      </w:r>
    </w:p>
    <w:p w14:paraId="3524E682" w14:textId="77777777" w:rsidR="003E2BF7" w:rsidRPr="00A13671" w:rsidRDefault="003E2BF7" w:rsidP="003E2BF7">
      <w:pPr>
        <w:widowControl w:val="0"/>
        <w:numPr>
          <w:ilvl w:val="0"/>
          <w:numId w:val="13"/>
        </w:numPr>
        <w:tabs>
          <w:tab w:val="left" w:pos="289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>utilizzare con cura il materiale che viene fornito, i dispositivi di sicurezza e gli altri mezzi di protezione appositamente predisposti;</w:t>
      </w:r>
    </w:p>
    <w:p w14:paraId="63ABCED5" w14:textId="77777777" w:rsidR="003E2BF7" w:rsidRPr="00A13671" w:rsidRDefault="003E2BF7" w:rsidP="003E2BF7">
      <w:pPr>
        <w:widowControl w:val="0"/>
        <w:numPr>
          <w:ilvl w:val="0"/>
          <w:numId w:val="13"/>
        </w:numPr>
        <w:tabs>
          <w:tab w:val="left" w:pos="289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>far presente immediatamente i difetti riscontrati nelle attrezzature e nei sistemi di sicurezza e di protezione, eventuali difficoltà di corretto utilizzo in base alle disposizioni avute, nonché qualsiasi altra eventuale condizione di pericolo;</w:t>
      </w:r>
    </w:p>
    <w:p w14:paraId="512AB7C4" w14:textId="77777777" w:rsidR="003E2BF7" w:rsidRPr="00A13671" w:rsidRDefault="003E2BF7" w:rsidP="003E2BF7">
      <w:pPr>
        <w:widowControl w:val="0"/>
        <w:numPr>
          <w:ilvl w:val="0"/>
          <w:numId w:val="13"/>
        </w:numPr>
        <w:tabs>
          <w:tab w:val="left" w:pos="289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>non asportare o cambiare i dispositivi e gli altri mezzi di sicurezza e/o di protezione senza averne ottenuta l’autorizzazione dalla direzione;</w:t>
      </w:r>
    </w:p>
    <w:p w14:paraId="6ED8B3BD" w14:textId="77777777" w:rsidR="003E2BF7" w:rsidRPr="00A13671" w:rsidRDefault="003E2BF7" w:rsidP="003E2BF7">
      <w:pPr>
        <w:widowControl w:val="0"/>
        <w:numPr>
          <w:ilvl w:val="0"/>
          <w:numId w:val="13"/>
        </w:numPr>
        <w:tabs>
          <w:tab w:val="left" w:pos="289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>non effettuare, di propria iniziativa, lavori o manovre non di propria esclusiva competenza e che possano compromettere la sicurezza e quella di altri addetti;</w:t>
      </w:r>
    </w:p>
    <w:p w14:paraId="0A745C30" w14:textId="77777777" w:rsidR="003E2BF7" w:rsidRPr="00A13671" w:rsidRDefault="003E2BF7" w:rsidP="003E2BF7">
      <w:pPr>
        <w:widowControl w:val="0"/>
        <w:numPr>
          <w:ilvl w:val="0"/>
          <w:numId w:val="13"/>
        </w:numPr>
        <w:tabs>
          <w:tab w:val="left" w:pos="289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>rispettare quanto indicato nel manuale di formazione e informazione consegnato, con particolare riferimento alle procedure operative di sicurezza e all’utilizzo dei dispositivi di protezione individuale.</w:t>
      </w:r>
    </w:p>
    <w:p w14:paraId="1AFEABE7" w14:textId="77777777" w:rsidR="00A13671" w:rsidRDefault="00A13671" w:rsidP="003E2BF7">
      <w:pPr>
        <w:widowControl w:val="0"/>
        <w:tabs>
          <w:tab w:val="left" w:pos="204"/>
        </w:tabs>
        <w:autoSpaceDE w:val="0"/>
        <w:autoSpaceDN w:val="0"/>
        <w:adjustRightInd w:val="0"/>
        <w:rPr>
          <w:rFonts w:ascii="Aptos" w:hAnsi="Aptos"/>
        </w:rPr>
      </w:pPr>
    </w:p>
    <w:p w14:paraId="5779236A" w14:textId="77777777" w:rsidR="00C26697" w:rsidRPr="00A13671" w:rsidRDefault="00C26697" w:rsidP="003E2BF7">
      <w:pPr>
        <w:widowControl w:val="0"/>
        <w:tabs>
          <w:tab w:val="left" w:pos="204"/>
        </w:tabs>
        <w:autoSpaceDE w:val="0"/>
        <w:autoSpaceDN w:val="0"/>
        <w:adjustRightInd w:val="0"/>
        <w:rPr>
          <w:rFonts w:ascii="Aptos" w:hAnsi="Aptos"/>
        </w:rPr>
      </w:pPr>
    </w:p>
    <w:p w14:paraId="20992EFC" w14:textId="77777777" w:rsidR="00830890" w:rsidRPr="00A13671" w:rsidRDefault="00830890" w:rsidP="00830890">
      <w:pPr>
        <w:ind w:left="5954"/>
        <w:rPr>
          <w:rFonts w:ascii="Aptos" w:hAnsi="Aptos"/>
        </w:rPr>
      </w:pPr>
      <w:r w:rsidRPr="00A13671">
        <w:rPr>
          <w:rFonts w:ascii="Aptos" w:hAnsi="Aptos"/>
        </w:rPr>
        <w:t>_________________________________</w:t>
      </w:r>
    </w:p>
    <w:p w14:paraId="2FAC4BF8" w14:textId="77777777" w:rsidR="00830890" w:rsidRPr="00A13671" w:rsidRDefault="00830890" w:rsidP="00830890">
      <w:pPr>
        <w:ind w:left="6379"/>
        <w:rPr>
          <w:rFonts w:ascii="Aptos" w:hAnsi="Aptos"/>
          <w:i/>
        </w:rPr>
      </w:pPr>
      <w:r w:rsidRPr="00A13671">
        <w:rPr>
          <w:rFonts w:ascii="Aptos" w:hAnsi="Aptos"/>
          <w:i/>
        </w:rPr>
        <w:lastRenderedPageBreak/>
        <w:t>Timbro e firma Datore di lavoro</w:t>
      </w:r>
    </w:p>
    <w:p w14:paraId="7E54296D" w14:textId="77777777" w:rsidR="00986851" w:rsidRPr="00A13671" w:rsidRDefault="00EB119F" w:rsidP="00986851">
      <w:pPr>
        <w:rPr>
          <w:rFonts w:ascii="Aptos" w:hAnsi="Aptos"/>
          <w:b/>
        </w:rPr>
      </w:pPr>
      <w:r w:rsidRPr="00A13671">
        <w:rPr>
          <w:rFonts w:ascii="Aptos" w:hAnsi="Aptos"/>
          <w:b/>
        </w:rPr>
        <w:br w:type="page"/>
      </w:r>
      <w:r w:rsidR="00986851" w:rsidRPr="00A13671">
        <w:rPr>
          <w:rFonts w:ascii="Aptos" w:hAnsi="Aptos"/>
          <w:b/>
        </w:rPr>
        <w:lastRenderedPageBreak/>
        <w:t>NOMINATIVI DEI LAVORATORI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9"/>
        <w:gridCol w:w="2083"/>
        <w:gridCol w:w="2499"/>
        <w:gridCol w:w="2353"/>
      </w:tblGrid>
      <w:tr w:rsidR="00986851" w:rsidRPr="00A13671" w14:paraId="75131AF8" w14:textId="77777777" w:rsidTr="00986851">
        <w:trPr>
          <w:trHeight w:val="397"/>
        </w:trPr>
        <w:tc>
          <w:tcPr>
            <w:tcW w:w="1481" w:type="pct"/>
            <w:shd w:val="clear" w:color="auto" w:fill="EEECE1" w:themeFill="background2"/>
            <w:vAlign w:val="center"/>
          </w:tcPr>
          <w:p w14:paraId="7DC6309B" w14:textId="77777777" w:rsidR="00986851" w:rsidRPr="00A13671" w:rsidRDefault="00986851" w:rsidP="00DF5D7A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A13671">
              <w:rPr>
                <w:rFonts w:ascii="Aptos" w:hAnsi="Aptos"/>
                <w:b/>
                <w:sz w:val="22"/>
                <w:szCs w:val="22"/>
              </w:rPr>
              <w:t>Nome e cognome</w:t>
            </w:r>
          </w:p>
        </w:tc>
        <w:tc>
          <w:tcPr>
            <w:tcW w:w="1057" w:type="pct"/>
            <w:shd w:val="clear" w:color="auto" w:fill="EEECE1" w:themeFill="background2"/>
            <w:vAlign w:val="center"/>
          </w:tcPr>
          <w:p w14:paraId="3743ADCF" w14:textId="77777777" w:rsidR="00986851" w:rsidRPr="00A13671" w:rsidRDefault="00986851" w:rsidP="00DF5D7A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A13671">
              <w:rPr>
                <w:rFonts w:ascii="Aptos" w:hAnsi="Aptos"/>
                <w:b/>
                <w:sz w:val="22"/>
                <w:szCs w:val="22"/>
              </w:rPr>
              <w:t>Firma</w:t>
            </w:r>
          </w:p>
        </w:tc>
        <w:tc>
          <w:tcPr>
            <w:tcW w:w="1268" w:type="pct"/>
            <w:shd w:val="clear" w:color="auto" w:fill="EEECE1" w:themeFill="background2"/>
            <w:vAlign w:val="center"/>
          </w:tcPr>
          <w:p w14:paraId="3A6FAFA6" w14:textId="77777777" w:rsidR="00986851" w:rsidRPr="00A13671" w:rsidRDefault="00986851" w:rsidP="00DF5D7A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A13671">
              <w:rPr>
                <w:rFonts w:ascii="Aptos" w:hAnsi="Aptos"/>
                <w:b/>
                <w:sz w:val="22"/>
                <w:szCs w:val="22"/>
              </w:rPr>
              <w:t>Data</w:t>
            </w:r>
          </w:p>
        </w:tc>
        <w:tc>
          <w:tcPr>
            <w:tcW w:w="1194" w:type="pct"/>
            <w:shd w:val="clear" w:color="auto" w:fill="EEECE1" w:themeFill="background2"/>
            <w:vAlign w:val="center"/>
          </w:tcPr>
          <w:p w14:paraId="69B237C9" w14:textId="77777777" w:rsidR="00986851" w:rsidRPr="00A13671" w:rsidRDefault="00986851" w:rsidP="00DF5D7A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A13671">
              <w:rPr>
                <w:rFonts w:ascii="Aptos" w:hAnsi="Aptos"/>
                <w:b/>
                <w:sz w:val="22"/>
                <w:szCs w:val="22"/>
              </w:rPr>
              <w:t>Note</w:t>
            </w:r>
          </w:p>
        </w:tc>
      </w:tr>
      <w:tr w:rsidR="00986851" w:rsidRPr="00A13671" w14:paraId="7DBD794C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E8D15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58775B89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F68D0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4EFCB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01EE1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09DE10A0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15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E35776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749F37A2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64607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93DE8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8AC12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12A03AB6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44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3074B0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08F93E03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CA3CC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4B77B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FB283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09717EC4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3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F919FB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1A667F10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54A39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D5C80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274A3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768C34EF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82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18C7E5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6BB979D9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47BFC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539A8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1A3F8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5BA9ABE9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44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D7BED7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1EC12E6D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EC9DC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2FAF3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22A33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23684743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48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4EB21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642D1087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FE615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A81B4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EBA92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13E86EC9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81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828F1B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15B900BD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E04EF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04075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59741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51D56DBF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EEC426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20E7C950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2BDED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D3253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04C21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6A91B826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0177A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46F143B0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EA2C3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6D4EE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369E2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629C4016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527AB8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3E3ADAC8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800E5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75404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EFCFE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339717DE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538575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62338E7A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DC844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D2C3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A58A2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0FB4FFD6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B7165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08BA100E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68CD3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56D25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8ECE6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3B308B3A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764C6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5571C3F7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7B1E0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F9B5D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83971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4E2071E9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5A0E8E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29ED394D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BFF0A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3E1B9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74DCD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03A9" w:rsidRPr="00A13671" w14:paraId="62472EB2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BED993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  <w:p w14:paraId="2DADC5C1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83F6C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608EC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114C9" w14:textId="77777777" w:rsidR="009803A9" w:rsidRPr="00A13671" w:rsidRDefault="009803A9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03A9" w:rsidRPr="00A13671" w14:paraId="363A9C48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D74E09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  <w:p w14:paraId="61D99445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1592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A8191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97782" w14:textId="77777777" w:rsidR="009803A9" w:rsidRPr="00A13671" w:rsidRDefault="009803A9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03A9" w:rsidRPr="00A13671" w14:paraId="7FA94725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8A38EC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  <w:p w14:paraId="2EB66324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638C4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C90A1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55560" w14:textId="77777777" w:rsidR="009803A9" w:rsidRPr="00A13671" w:rsidRDefault="009803A9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03A9" w:rsidRPr="00A13671" w14:paraId="36028BE7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1B5FA3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  <w:p w14:paraId="6130BA2B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2E82D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1D70B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3B2E3" w14:textId="77777777" w:rsidR="009803A9" w:rsidRPr="00A13671" w:rsidRDefault="009803A9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03A9" w:rsidRPr="00A13671" w14:paraId="10AE37A7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BDE3CE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  <w:p w14:paraId="01D902DF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FDEDA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55A17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E0FBA" w14:textId="77777777" w:rsidR="009803A9" w:rsidRPr="00A13671" w:rsidRDefault="009803A9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03A9" w:rsidRPr="00A13671" w14:paraId="2DA045AB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9B66C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  <w:p w14:paraId="51F7FBEA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82011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300C5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1622D" w14:textId="77777777" w:rsidR="009803A9" w:rsidRPr="00A13671" w:rsidRDefault="009803A9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03A9" w:rsidRPr="00A13671" w14:paraId="6C40FA7A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9D8B8E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  <w:p w14:paraId="4EFFD001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B954C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B63C4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F4A44" w14:textId="77777777" w:rsidR="009803A9" w:rsidRPr="00A13671" w:rsidRDefault="009803A9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03A9" w:rsidRPr="00A13671" w14:paraId="62AFA8B1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D60A31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  <w:p w14:paraId="1551B49F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B01CA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08DE8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C9EE" w14:textId="77777777" w:rsidR="009803A9" w:rsidRPr="00A13671" w:rsidRDefault="009803A9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03A9" w:rsidRPr="00A13671" w14:paraId="79542A4F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06BACF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  <w:p w14:paraId="1F398CFD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28E10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0F8F1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B1C94" w14:textId="77777777" w:rsidR="009803A9" w:rsidRPr="00A13671" w:rsidRDefault="009803A9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2CE82305" w14:textId="77777777" w:rsidR="00986851" w:rsidRPr="00A13671" w:rsidRDefault="00986851" w:rsidP="00986851">
      <w:pPr>
        <w:jc w:val="both"/>
        <w:rPr>
          <w:rFonts w:ascii="Aptos" w:hAnsi="Aptos"/>
          <w:sz w:val="18"/>
          <w:szCs w:val="22"/>
        </w:rPr>
      </w:pPr>
    </w:p>
    <w:p w14:paraId="60943647" w14:textId="77777777" w:rsidR="00830890" w:rsidRPr="00A13671" w:rsidRDefault="00830890" w:rsidP="00986851">
      <w:pPr>
        <w:jc w:val="both"/>
        <w:rPr>
          <w:rFonts w:ascii="Aptos" w:hAnsi="Aptos"/>
          <w:sz w:val="18"/>
          <w:szCs w:val="22"/>
        </w:rPr>
      </w:pPr>
    </w:p>
    <w:p w14:paraId="30F33C3A" w14:textId="77777777" w:rsidR="00830890" w:rsidRPr="00A13671" w:rsidRDefault="00830890" w:rsidP="00986851">
      <w:pPr>
        <w:jc w:val="both"/>
        <w:rPr>
          <w:rFonts w:ascii="Aptos" w:hAnsi="Aptos"/>
          <w:sz w:val="18"/>
          <w:szCs w:val="22"/>
        </w:rPr>
      </w:pPr>
    </w:p>
    <w:p w14:paraId="7E5A4F43" w14:textId="77777777" w:rsidR="00986851" w:rsidRPr="00A13671" w:rsidRDefault="00830890" w:rsidP="00986851">
      <w:pPr>
        <w:ind w:left="5954"/>
        <w:rPr>
          <w:rFonts w:ascii="Aptos" w:hAnsi="Aptos"/>
        </w:rPr>
      </w:pPr>
      <w:r w:rsidRPr="00A13671">
        <w:rPr>
          <w:rFonts w:ascii="Aptos" w:hAnsi="Aptos"/>
        </w:rPr>
        <w:t>_</w:t>
      </w:r>
      <w:r w:rsidR="00986851" w:rsidRPr="00A13671">
        <w:rPr>
          <w:rFonts w:ascii="Aptos" w:hAnsi="Aptos"/>
        </w:rPr>
        <w:t>________________________________</w:t>
      </w:r>
    </w:p>
    <w:p w14:paraId="31B59DF8" w14:textId="1C1A3C35" w:rsidR="00165440" w:rsidRPr="00A13671" w:rsidRDefault="00986851" w:rsidP="00A13671">
      <w:pPr>
        <w:ind w:left="6379"/>
        <w:rPr>
          <w:rFonts w:ascii="Aptos" w:hAnsi="Aptos"/>
          <w:i/>
        </w:rPr>
      </w:pPr>
      <w:r w:rsidRPr="00A13671">
        <w:rPr>
          <w:rFonts w:ascii="Aptos" w:hAnsi="Aptos"/>
          <w:i/>
        </w:rPr>
        <w:t>Timbro e firma Datore di lavoro</w:t>
      </w:r>
    </w:p>
    <w:sectPr w:rsidR="00165440" w:rsidRPr="00A13671" w:rsidSect="00A13671">
      <w:headerReference w:type="default" r:id="rId8"/>
      <w:footerReference w:type="default" r:id="rId9"/>
      <w:pgSz w:w="11906" w:h="16838"/>
      <w:pgMar w:top="1417" w:right="1134" w:bottom="1026" w:left="1134" w:header="720" w:footer="5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1B9E7C" w14:textId="77777777" w:rsidR="00D4289F" w:rsidRDefault="00D4289F">
      <w:r>
        <w:separator/>
      </w:r>
    </w:p>
  </w:endnote>
  <w:endnote w:type="continuationSeparator" w:id="0">
    <w:p w14:paraId="4D9076A5" w14:textId="77777777" w:rsidR="00D4289F" w:rsidRDefault="00D42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866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06"/>
      <w:gridCol w:w="6789"/>
      <w:gridCol w:w="1551"/>
    </w:tblGrid>
    <w:tr w:rsidR="003D1893" w:rsidRPr="00A13671" w14:paraId="6CEE71B4" w14:textId="77777777" w:rsidTr="00D63E4D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8ABBC28" w14:textId="77777777" w:rsidR="003D1893" w:rsidRPr="00A13671" w:rsidRDefault="003D1893" w:rsidP="003D1893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A13671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F5E4749" w14:textId="0C6D227A" w:rsidR="003D1893" w:rsidRPr="00A13671" w:rsidRDefault="00D63E4D" w:rsidP="003D1893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</w:t>
          </w:r>
          <w:r w:rsidR="00EA5DA1">
            <w:rPr>
              <w:rFonts w:ascii="Aptos" w:hAnsi="Aptos" w:cs="Arial"/>
              <w:b/>
              <w:sz w:val="16"/>
              <w:szCs w:val="16"/>
            </w:rPr>
            <w:t>.0</w:t>
          </w:r>
        </w:p>
      </w:tc>
      <w:tc>
        <w:tcPr>
          <w:tcW w:w="6789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EE1A5FF" w14:textId="77777777" w:rsidR="003D1893" w:rsidRPr="00A13671" w:rsidRDefault="003D1893" w:rsidP="003D1893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A13671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1A9DF76" w14:textId="77777777" w:rsidR="003D1893" w:rsidRPr="00A13671" w:rsidRDefault="003D1893" w:rsidP="003D1893">
          <w:pPr>
            <w:rPr>
              <w:rFonts w:ascii="Aptos" w:hAnsi="Aptos" w:cs="Arial"/>
              <w:sz w:val="16"/>
              <w:szCs w:val="16"/>
            </w:rPr>
          </w:pPr>
          <w:r w:rsidRPr="00A13671">
            <w:rPr>
              <w:rFonts w:ascii="Aptos" w:hAnsi="Aptos" w:cs="Arial"/>
              <w:noProof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1C47B86A" wp14:editId="067A7C99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5200"/>
                <wp:effectExtent l="0" t="0" r="0" b="0"/>
                <wp:wrapNone/>
                <wp:docPr id="4" name="Immagin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agin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7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3D1893" w:rsidRPr="00A13671" w14:paraId="2B6A168B" w14:textId="77777777" w:rsidTr="00D63E4D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28CFD4E" w14:textId="77777777" w:rsidR="003D1893" w:rsidRPr="00A13671" w:rsidRDefault="003D1893" w:rsidP="003D1893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A13671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5DE628A" w14:textId="77777777" w:rsidR="003D1893" w:rsidRPr="00A13671" w:rsidRDefault="003D1893" w:rsidP="003D1893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A13671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F7733BA" w14:textId="77777777" w:rsidR="003D1893" w:rsidRPr="00A13671" w:rsidRDefault="003D1893" w:rsidP="003D1893">
          <w:pPr>
            <w:pStyle w:val="Pidipagina"/>
            <w:jc w:val="center"/>
            <w:rPr>
              <w:rFonts w:ascii="Aptos" w:hAnsi="Aptos" w:cs="Arial"/>
              <w:b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B08607B" w14:textId="77777777" w:rsidR="003D1893" w:rsidRPr="00A13671" w:rsidRDefault="003D1893" w:rsidP="003D1893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3D1893" w:rsidRPr="00A13671" w14:paraId="359B2784" w14:textId="77777777" w:rsidTr="00D63E4D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FEF8D64" w14:textId="77777777" w:rsidR="003D1893" w:rsidRPr="00A13671" w:rsidRDefault="003D1893" w:rsidP="003D1893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A13671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4100653" w14:textId="77777777" w:rsidR="003D1893" w:rsidRPr="00A13671" w:rsidRDefault="003D1893" w:rsidP="003D1893">
          <w:pPr>
            <w:pStyle w:val="Pidipagina"/>
            <w:jc w:val="center"/>
            <w:rPr>
              <w:rFonts w:ascii="Aptos" w:hAnsi="Aptos"/>
            </w:rPr>
          </w:pPr>
          <w:r w:rsidRPr="00A13671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A13671">
            <w:rPr>
              <w:rFonts w:ascii="Aptos" w:hAnsi="Aptos" w:cs="Arial"/>
              <w:b/>
              <w:sz w:val="16"/>
              <w:szCs w:val="16"/>
            </w:rPr>
            <w:instrText xml:space="preserve"> PAGE </w:instrText>
          </w:r>
          <w:r w:rsidRPr="00A13671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A13671">
            <w:rPr>
              <w:rFonts w:ascii="Aptos" w:hAnsi="Aptos" w:cs="Arial"/>
              <w:b/>
              <w:noProof/>
              <w:sz w:val="16"/>
              <w:szCs w:val="16"/>
            </w:rPr>
            <w:t>1</w:t>
          </w:r>
          <w:r w:rsidRPr="00A13671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5CF858E" w14:textId="77777777" w:rsidR="003D1893" w:rsidRPr="00A13671" w:rsidRDefault="003D1893" w:rsidP="003D1893">
          <w:pPr>
            <w:pStyle w:val="Pidipagina"/>
            <w:jc w:val="center"/>
            <w:rPr>
              <w:rFonts w:ascii="Aptos" w:hAnsi="Aptos" w:cs="Arial"/>
              <w:b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5436589" w14:textId="77777777" w:rsidR="003D1893" w:rsidRPr="00A13671" w:rsidRDefault="003D1893" w:rsidP="003D1893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31B5BAE6" w14:textId="77777777" w:rsidR="00DF5D7A" w:rsidRPr="003D1893" w:rsidRDefault="00DF5D7A">
    <w:pPr>
      <w:pStyle w:val="Pidipa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3D1D35" w14:textId="77777777" w:rsidR="00D4289F" w:rsidRDefault="00D4289F">
      <w:r>
        <w:separator/>
      </w:r>
    </w:p>
  </w:footnote>
  <w:footnote w:type="continuationSeparator" w:id="0">
    <w:p w14:paraId="7347C3DB" w14:textId="77777777" w:rsidR="00D4289F" w:rsidRDefault="00D428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207"/>
      <w:gridCol w:w="1119"/>
      <w:gridCol w:w="528"/>
    </w:tblGrid>
    <w:tr w:rsidR="00DF5D7A" w:rsidRPr="00A13671" w14:paraId="36014859" w14:textId="77777777" w:rsidTr="003E2BF7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3FD4FB2A" w14:textId="77777777" w:rsidR="00DF5D7A" w:rsidRPr="00A13671" w:rsidRDefault="00DF5D7A" w:rsidP="00242D8F">
          <w:pPr>
            <w:pStyle w:val="Pidipagina"/>
            <w:rPr>
              <w:rFonts w:ascii="Aptos" w:hAnsi="Aptos"/>
              <w:b/>
              <w:i/>
              <w:sz w:val="22"/>
              <w:szCs w:val="22"/>
            </w:rPr>
          </w:pPr>
          <w:r w:rsidRPr="00A13671">
            <w:rPr>
              <w:rFonts w:ascii="Aptos" w:hAnsi="Aptos"/>
              <w:b/>
              <w:i/>
              <w:sz w:val="22"/>
              <w:szCs w:val="22"/>
            </w:rPr>
            <w:t>Lettera di consegna dei Dispositivi di Protezione Individuale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68B45226" w14:textId="77777777" w:rsidR="00DF5D7A" w:rsidRPr="00A13671" w:rsidRDefault="00DF5D7A" w:rsidP="003E2BF7">
          <w:pPr>
            <w:pStyle w:val="Pidipagina"/>
            <w:rPr>
              <w:rFonts w:ascii="Aptos" w:hAnsi="Aptos"/>
              <w:b/>
              <w:sz w:val="24"/>
              <w:szCs w:val="24"/>
            </w:rPr>
          </w:pPr>
          <w:r w:rsidRPr="00A13671">
            <w:rPr>
              <w:rFonts w:ascii="Aptos" w:hAnsi="Aptos"/>
              <w:b/>
              <w:sz w:val="24"/>
              <w:szCs w:val="24"/>
            </w:rPr>
            <w:t>Allegato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68C0581D" w14:textId="77777777" w:rsidR="00DF5D7A" w:rsidRPr="00A13671" w:rsidRDefault="00DF5D7A" w:rsidP="003E2BF7">
          <w:pPr>
            <w:pStyle w:val="Pidipagina"/>
            <w:jc w:val="center"/>
            <w:rPr>
              <w:rFonts w:ascii="Aptos" w:hAnsi="Aptos" w:cs="Tahoma"/>
              <w:b/>
              <w:color w:val="FFFFFF"/>
              <w:sz w:val="24"/>
              <w:szCs w:val="24"/>
            </w:rPr>
          </w:pPr>
          <w:r w:rsidRPr="00A13671">
            <w:rPr>
              <w:rFonts w:ascii="Aptos" w:hAnsi="Aptos" w:cs="Tahoma"/>
              <w:b/>
              <w:color w:val="FFFFFF"/>
              <w:sz w:val="24"/>
              <w:szCs w:val="24"/>
            </w:rPr>
            <w:t>21</w:t>
          </w:r>
        </w:p>
      </w:tc>
    </w:tr>
  </w:tbl>
  <w:p w14:paraId="6A4142D0" w14:textId="77777777" w:rsidR="00DF5D7A" w:rsidRDefault="00DF5D7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C64CEB5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703774"/>
    <w:multiLevelType w:val="hybridMultilevel"/>
    <w:tmpl w:val="20B8847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D1F3F7B"/>
    <w:multiLevelType w:val="hybridMultilevel"/>
    <w:tmpl w:val="12688FEE"/>
    <w:lvl w:ilvl="0" w:tplc="DE88B604">
      <w:start w:val="1"/>
      <w:numFmt w:val="bullet"/>
      <w:lvlText w:val="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81FA0"/>
    <w:multiLevelType w:val="hybridMultilevel"/>
    <w:tmpl w:val="C9847C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F56927"/>
    <w:multiLevelType w:val="hybridMultilevel"/>
    <w:tmpl w:val="882212F8"/>
    <w:lvl w:ilvl="0" w:tplc="DEBEA1C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5F2C47"/>
    <w:multiLevelType w:val="hybridMultilevel"/>
    <w:tmpl w:val="D88CF5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2C0F50"/>
    <w:multiLevelType w:val="singleLevel"/>
    <w:tmpl w:val="6C7C6400"/>
    <w:lvl w:ilvl="0">
      <w:start w:val="1"/>
      <w:numFmt w:val="bullet"/>
      <w:pStyle w:val="Fabioelenco2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5CC826FE"/>
    <w:multiLevelType w:val="hybridMultilevel"/>
    <w:tmpl w:val="15800EBA"/>
    <w:lvl w:ilvl="0" w:tplc="0410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FC08FA"/>
    <w:multiLevelType w:val="hybridMultilevel"/>
    <w:tmpl w:val="40E84E66"/>
    <w:lvl w:ilvl="0" w:tplc="0410000D">
      <w:start w:val="1"/>
      <w:numFmt w:val="bullet"/>
      <w:lvlText w:val=""/>
      <w:lvlJc w:val="left"/>
      <w:pPr>
        <w:tabs>
          <w:tab w:val="num" w:pos="564"/>
        </w:tabs>
        <w:ind w:left="564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284"/>
        </w:tabs>
        <w:ind w:left="128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004"/>
        </w:tabs>
        <w:ind w:left="200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724"/>
        </w:tabs>
        <w:ind w:left="272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444"/>
        </w:tabs>
        <w:ind w:left="344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164"/>
        </w:tabs>
        <w:ind w:left="416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884"/>
        </w:tabs>
        <w:ind w:left="488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604"/>
        </w:tabs>
        <w:ind w:left="560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324"/>
        </w:tabs>
        <w:ind w:left="6324" w:hanging="360"/>
      </w:pPr>
      <w:rPr>
        <w:rFonts w:ascii="Wingdings" w:hAnsi="Wingdings" w:hint="default"/>
      </w:rPr>
    </w:lvl>
  </w:abstractNum>
  <w:abstractNum w:abstractNumId="9" w15:restartNumberingAfterBreak="0">
    <w:nsid w:val="78EA7E63"/>
    <w:multiLevelType w:val="singleLevel"/>
    <w:tmpl w:val="B60C8054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num w:numId="1" w16cid:durableId="988053381">
    <w:abstractNumId w:val="9"/>
  </w:num>
  <w:num w:numId="2" w16cid:durableId="306715017">
    <w:abstractNumId w:val="9"/>
  </w:num>
  <w:num w:numId="3" w16cid:durableId="1033532943">
    <w:abstractNumId w:val="9"/>
  </w:num>
  <w:num w:numId="4" w16cid:durableId="1518076168">
    <w:abstractNumId w:val="9"/>
  </w:num>
  <w:num w:numId="5" w16cid:durableId="1273243130">
    <w:abstractNumId w:val="9"/>
  </w:num>
  <w:num w:numId="6" w16cid:durableId="418068202">
    <w:abstractNumId w:val="9"/>
  </w:num>
  <w:num w:numId="7" w16cid:durableId="993679020">
    <w:abstractNumId w:val="9"/>
  </w:num>
  <w:num w:numId="8" w16cid:durableId="1023366413">
    <w:abstractNumId w:val="6"/>
  </w:num>
  <w:num w:numId="9" w16cid:durableId="627977624">
    <w:abstractNumId w:val="6"/>
  </w:num>
  <w:num w:numId="10" w16cid:durableId="1125655124">
    <w:abstractNumId w:val="2"/>
  </w:num>
  <w:num w:numId="11" w16cid:durableId="1596789690">
    <w:abstractNumId w:val="1"/>
  </w:num>
  <w:num w:numId="12" w16cid:durableId="937324322">
    <w:abstractNumId w:val="3"/>
  </w:num>
  <w:num w:numId="13" w16cid:durableId="224801135">
    <w:abstractNumId w:val="7"/>
  </w:num>
  <w:num w:numId="14" w16cid:durableId="1598903592">
    <w:abstractNumId w:val="8"/>
  </w:num>
  <w:num w:numId="15" w16cid:durableId="555051726">
    <w:abstractNumId w:val="4"/>
  </w:num>
  <w:num w:numId="16" w16cid:durableId="747271659">
    <w:abstractNumId w:val="0"/>
  </w:num>
  <w:num w:numId="17" w16cid:durableId="2070687811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DB8"/>
    <w:rsid w:val="00030B18"/>
    <w:rsid w:val="00083778"/>
    <w:rsid w:val="000A3D28"/>
    <w:rsid w:val="000B23EC"/>
    <w:rsid w:val="001211E9"/>
    <w:rsid w:val="00165440"/>
    <w:rsid w:val="00190E49"/>
    <w:rsid w:val="001A0EE8"/>
    <w:rsid w:val="001C351B"/>
    <w:rsid w:val="001C3908"/>
    <w:rsid w:val="001D0C1A"/>
    <w:rsid w:val="001F415E"/>
    <w:rsid w:val="00223D8F"/>
    <w:rsid w:val="00234C08"/>
    <w:rsid w:val="00242D8F"/>
    <w:rsid w:val="002731C0"/>
    <w:rsid w:val="002C61E8"/>
    <w:rsid w:val="002D7787"/>
    <w:rsid w:val="00383D7A"/>
    <w:rsid w:val="00395452"/>
    <w:rsid w:val="003A37F5"/>
    <w:rsid w:val="003B4644"/>
    <w:rsid w:val="003C5B70"/>
    <w:rsid w:val="003D1893"/>
    <w:rsid w:val="003E2BF7"/>
    <w:rsid w:val="003F1B62"/>
    <w:rsid w:val="00404F5A"/>
    <w:rsid w:val="00416F18"/>
    <w:rsid w:val="00492F0E"/>
    <w:rsid w:val="00493DCA"/>
    <w:rsid w:val="004F4D17"/>
    <w:rsid w:val="005249E0"/>
    <w:rsid w:val="0053570D"/>
    <w:rsid w:val="0053575C"/>
    <w:rsid w:val="0057403E"/>
    <w:rsid w:val="0057512D"/>
    <w:rsid w:val="00581FF5"/>
    <w:rsid w:val="005A5A0D"/>
    <w:rsid w:val="005E4890"/>
    <w:rsid w:val="0060207C"/>
    <w:rsid w:val="006253D0"/>
    <w:rsid w:val="00646A54"/>
    <w:rsid w:val="006E0225"/>
    <w:rsid w:val="007046BF"/>
    <w:rsid w:val="0078600F"/>
    <w:rsid w:val="008034C3"/>
    <w:rsid w:val="0081439E"/>
    <w:rsid w:val="00830890"/>
    <w:rsid w:val="008555CA"/>
    <w:rsid w:val="00892B94"/>
    <w:rsid w:val="008A366E"/>
    <w:rsid w:val="008B2453"/>
    <w:rsid w:val="008B29A1"/>
    <w:rsid w:val="008C7032"/>
    <w:rsid w:val="008E00C4"/>
    <w:rsid w:val="008F4BA1"/>
    <w:rsid w:val="00915119"/>
    <w:rsid w:val="0091770E"/>
    <w:rsid w:val="009400B8"/>
    <w:rsid w:val="009803A9"/>
    <w:rsid w:val="00986851"/>
    <w:rsid w:val="00991906"/>
    <w:rsid w:val="009C197E"/>
    <w:rsid w:val="00A13671"/>
    <w:rsid w:val="00A15627"/>
    <w:rsid w:val="00A16192"/>
    <w:rsid w:val="00A207D0"/>
    <w:rsid w:val="00A20DB8"/>
    <w:rsid w:val="00A35087"/>
    <w:rsid w:val="00A764BA"/>
    <w:rsid w:val="00AA0E2C"/>
    <w:rsid w:val="00AD238E"/>
    <w:rsid w:val="00B34C65"/>
    <w:rsid w:val="00B624BA"/>
    <w:rsid w:val="00B73D19"/>
    <w:rsid w:val="00B75E32"/>
    <w:rsid w:val="00BA1CE3"/>
    <w:rsid w:val="00BA23EA"/>
    <w:rsid w:val="00BB2744"/>
    <w:rsid w:val="00BC79D8"/>
    <w:rsid w:val="00C06994"/>
    <w:rsid w:val="00C26697"/>
    <w:rsid w:val="00C7441B"/>
    <w:rsid w:val="00C816C9"/>
    <w:rsid w:val="00C93A20"/>
    <w:rsid w:val="00CA751A"/>
    <w:rsid w:val="00CD4321"/>
    <w:rsid w:val="00CE2422"/>
    <w:rsid w:val="00D4289F"/>
    <w:rsid w:val="00D61A6A"/>
    <w:rsid w:val="00D63E4D"/>
    <w:rsid w:val="00D76A58"/>
    <w:rsid w:val="00DB752B"/>
    <w:rsid w:val="00DC0331"/>
    <w:rsid w:val="00DF01D3"/>
    <w:rsid w:val="00DF5D7A"/>
    <w:rsid w:val="00EA5DA1"/>
    <w:rsid w:val="00EB119F"/>
    <w:rsid w:val="00EC0A20"/>
    <w:rsid w:val="00EC34FB"/>
    <w:rsid w:val="00EE24F5"/>
    <w:rsid w:val="00EF401C"/>
    <w:rsid w:val="00F07A5B"/>
    <w:rsid w:val="00F40A0D"/>
    <w:rsid w:val="00F50160"/>
    <w:rsid w:val="00F90796"/>
    <w:rsid w:val="00F931BE"/>
    <w:rsid w:val="00FA23B1"/>
    <w:rsid w:val="00FA556E"/>
    <w:rsid w:val="3502CE22"/>
    <w:rsid w:val="5834B9BC"/>
    <w:rsid w:val="6AFACF9D"/>
    <w:rsid w:val="758FF722"/>
    <w:rsid w:val="774B9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94C526"/>
  <w15:docId w15:val="{35A8C3E3-3835-A747-9CA4-231AEC3A9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81FF5"/>
  </w:style>
  <w:style w:type="paragraph" w:styleId="Titolo3">
    <w:name w:val="heading 3"/>
    <w:basedOn w:val="Normale"/>
    <w:next w:val="Normale"/>
    <w:qFormat/>
    <w:rsid w:val="00581FF5"/>
    <w:pPr>
      <w:keepNext/>
      <w:spacing w:before="240" w:after="60"/>
      <w:jc w:val="center"/>
      <w:outlineLvl w:val="2"/>
    </w:pPr>
    <w:rPr>
      <w:i/>
      <w:caps/>
      <w:color w:val="0000FF"/>
      <w:sz w:val="22"/>
    </w:rPr>
  </w:style>
  <w:style w:type="paragraph" w:styleId="Titolo5">
    <w:name w:val="heading 5"/>
    <w:basedOn w:val="Normale"/>
    <w:next w:val="Normale"/>
    <w:qFormat/>
    <w:rsid w:val="00581FF5"/>
    <w:pPr>
      <w:spacing w:before="240" w:after="60"/>
      <w:outlineLvl w:val="4"/>
    </w:pPr>
    <w:rPr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Fabiotitolo3">
    <w:name w:val="Fabio titolo3"/>
    <w:rsid w:val="00581FF5"/>
    <w:pPr>
      <w:spacing w:before="120" w:after="120"/>
      <w:jc w:val="center"/>
    </w:pPr>
    <w:rPr>
      <w:b/>
      <w:caps/>
      <w:noProof/>
      <w:color w:val="0000FF"/>
      <w:sz w:val="24"/>
    </w:rPr>
  </w:style>
  <w:style w:type="paragraph" w:customStyle="1" w:styleId="Fabiotitolo6">
    <w:name w:val="Fabio titolo6"/>
    <w:basedOn w:val="Fabiotitolo5"/>
    <w:next w:val="Normale"/>
    <w:rsid w:val="00581FF5"/>
    <w:pPr>
      <w:jc w:val="left"/>
    </w:pPr>
    <w:rPr>
      <w:b/>
      <w:i/>
    </w:rPr>
  </w:style>
  <w:style w:type="paragraph" w:customStyle="1" w:styleId="Prova">
    <w:name w:val="Prova"/>
    <w:basedOn w:val="Normale"/>
    <w:rsid w:val="00581FF5"/>
    <w:rPr>
      <w:b/>
      <w:caps/>
      <w:sz w:val="24"/>
    </w:rPr>
  </w:style>
  <w:style w:type="paragraph" w:customStyle="1" w:styleId="Fabiotitolo7">
    <w:name w:val="Fabio titolo7"/>
    <w:basedOn w:val="Fabiotitolo5"/>
    <w:next w:val="Normale"/>
    <w:rsid w:val="00581FF5"/>
    <w:pPr>
      <w:spacing w:after="0"/>
    </w:pPr>
    <w:rPr>
      <w:i/>
      <w:caps w:val="0"/>
      <w:color w:val="800000"/>
      <w:sz w:val="20"/>
      <w:u w:val="single"/>
    </w:rPr>
  </w:style>
  <w:style w:type="paragraph" w:customStyle="1" w:styleId="Testo11">
    <w:name w:val="Testo 11"/>
    <w:basedOn w:val="Normale"/>
    <w:rsid w:val="00581FF5"/>
    <w:pPr>
      <w:keepNext/>
      <w:jc w:val="both"/>
      <w:outlineLvl w:val="2"/>
    </w:pPr>
    <w:rPr>
      <w:sz w:val="22"/>
    </w:rPr>
  </w:style>
  <w:style w:type="paragraph" w:customStyle="1" w:styleId="Fabiotesto11">
    <w:name w:val="Fabio testo 11"/>
    <w:basedOn w:val="Normale"/>
    <w:rsid w:val="00581FF5"/>
    <w:pPr>
      <w:keepNext/>
      <w:jc w:val="both"/>
      <w:outlineLvl w:val="2"/>
    </w:pPr>
    <w:rPr>
      <w:sz w:val="22"/>
    </w:rPr>
  </w:style>
  <w:style w:type="paragraph" w:customStyle="1" w:styleId="Fabiotesto9">
    <w:name w:val="Fabio testo9"/>
    <w:basedOn w:val="Normale"/>
    <w:rsid w:val="00581FF5"/>
    <w:pPr>
      <w:keepNext/>
      <w:jc w:val="both"/>
      <w:outlineLvl w:val="2"/>
    </w:pPr>
    <w:rPr>
      <w:sz w:val="18"/>
    </w:rPr>
  </w:style>
  <w:style w:type="paragraph" w:customStyle="1" w:styleId="Fabiocorsivo10">
    <w:name w:val="Fabio corsivo10"/>
    <w:basedOn w:val="Normale"/>
    <w:next w:val="Normale"/>
    <w:rsid w:val="00581FF5"/>
    <w:pPr>
      <w:keepNext/>
      <w:jc w:val="both"/>
      <w:outlineLvl w:val="2"/>
    </w:pPr>
    <w:rPr>
      <w:i/>
    </w:rPr>
  </w:style>
  <w:style w:type="paragraph" w:customStyle="1" w:styleId="Fabiocorsivo9">
    <w:name w:val="Fabio corsivo9"/>
    <w:basedOn w:val="Fabiocorsivo10"/>
    <w:next w:val="Normale"/>
    <w:rsid w:val="00581FF5"/>
    <w:rPr>
      <w:sz w:val="18"/>
    </w:rPr>
  </w:style>
  <w:style w:type="paragraph" w:customStyle="1" w:styleId="Fabiotitolo5">
    <w:name w:val="Fabio titolo5"/>
    <w:basedOn w:val="Titolo5"/>
    <w:next w:val="Normale"/>
    <w:rsid w:val="00581FF5"/>
    <w:pPr>
      <w:keepNext/>
      <w:spacing w:before="40" w:after="120"/>
      <w:jc w:val="both"/>
    </w:pPr>
    <w:rPr>
      <w:caps/>
      <w:color w:val="0000FF"/>
      <w:sz w:val="24"/>
    </w:rPr>
  </w:style>
  <w:style w:type="paragraph" w:customStyle="1" w:styleId="Fabiointestditta">
    <w:name w:val="Fabio intest. ditta"/>
    <w:basedOn w:val="Normale"/>
    <w:next w:val="Fabiocorsivo10"/>
    <w:rsid w:val="00581FF5"/>
    <w:rPr>
      <w:b/>
      <w:i/>
      <w:color w:val="808080"/>
      <w:sz w:val="22"/>
    </w:rPr>
  </w:style>
  <w:style w:type="paragraph" w:customStyle="1" w:styleId="Fabiointest">
    <w:name w:val="Fabio intest."/>
    <w:basedOn w:val="Fabiocorsivo10"/>
    <w:rsid w:val="00581FF5"/>
    <w:pPr>
      <w:spacing w:after="240"/>
      <w:outlineLvl w:val="4"/>
    </w:pPr>
    <w:rPr>
      <w:sz w:val="22"/>
    </w:rPr>
  </w:style>
  <w:style w:type="paragraph" w:customStyle="1" w:styleId="Fabiopipag">
    <w:name w:val="Fabio piè pag."/>
    <w:basedOn w:val="Normale"/>
    <w:rsid w:val="00581FF5"/>
    <w:pPr>
      <w:jc w:val="center"/>
    </w:pPr>
    <w:rPr>
      <w:color w:val="808080"/>
    </w:rPr>
  </w:style>
  <w:style w:type="paragraph" w:customStyle="1" w:styleId="Fabiotitolo2">
    <w:name w:val="Fabio titolo2"/>
    <w:basedOn w:val="Titolo3"/>
    <w:rsid w:val="00581FF5"/>
    <w:pPr>
      <w:pBdr>
        <w:top w:val="single" w:sz="4" w:space="1" w:color="800000" w:shadow="1"/>
        <w:left w:val="single" w:sz="4" w:space="4" w:color="800000" w:shadow="1"/>
        <w:bottom w:val="single" w:sz="4" w:space="1" w:color="800000" w:shadow="1"/>
        <w:right w:val="single" w:sz="4" w:space="4" w:color="800000" w:shadow="1"/>
      </w:pBdr>
      <w:spacing w:before="0" w:after="0"/>
    </w:pPr>
    <w:rPr>
      <w:b/>
      <w:i w:val="0"/>
      <w:caps w:val="0"/>
      <w:color w:val="800000"/>
      <w:sz w:val="36"/>
    </w:rPr>
  </w:style>
  <w:style w:type="paragraph" w:customStyle="1" w:styleId="Fabiotitolo10">
    <w:name w:val="Fabio titolo10"/>
    <w:basedOn w:val="Normale"/>
    <w:rsid w:val="00581FF5"/>
    <w:rPr>
      <w:caps/>
      <w:color w:val="0000FF"/>
    </w:rPr>
  </w:style>
  <w:style w:type="paragraph" w:customStyle="1" w:styleId="Fabioelenco1">
    <w:name w:val="Fabio elenco1"/>
    <w:basedOn w:val="Normale"/>
    <w:rsid w:val="00581FF5"/>
    <w:pPr>
      <w:jc w:val="both"/>
    </w:pPr>
  </w:style>
  <w:style w:type="paragraph" w:customStyle="1" w:styleId="Fabioelenco2">
    <w:name w:val="Fabio elenco2"/>
    <w:basedOn w:val="Fabioelenco1"/>
    <w:rsid w:val="00581FF5"/>
    <w:pPr>
      <w:numPr>
        <w:numId w:val="9"/>
      </w:numPr>
    </w:pPr>
  </w:style>
  <w:style w:type="paragraph" w:customStyle="1" w:styleId="Stile1">
    <w:name w:val="Stile1"/>
    <w:basedOn w:val="Corpotesto"/>
    <w:rsid w:val="00581FF5"/>
    <w:pPr>
      <w:spacing w:after="0"/>
      <w:jc w:val="both"/>
    </w:pPr>
  </w:style>
  <w:style w:type="paragraph" w:styleId="Corpotesto">
    <w:name w:val="Body Text"/>
    <w:basedOn w:val="Normale"/>
    <w:rsid w:val="00581FF5"/>
    <w:pPr>
      <w:spacing w:after="120"/>
    </w:pPr>
  </w:style>
  <w:style w:type="paragraph" w:styleId="Intestazione">
    <w:name w:val="header"/>
    <w:basedOn w:val="Normale"/>
    <w:rsid w:val="00581FF5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581FF5"/>
    <w:pPr>
      <w:tabs>
        <w:tab w:val="center" w:pos="4819"/>
        <w:tab w:val="right" w:pos="9638"/>
      </w:tabs>
    </w:pPr>
  </w:style>
  <w:style w:type="table" w:styleId="Grigliatabella">
    <w:name w:val="Table Grid"/>
    <w:basedOn w:val="Tabellanormale"/>
    <w:rsid w:val="00581F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dipaginaCarattere">
    <w:name w:val="Piè di pagina Carattere"/>
    <w:basedOn w:val="Carpredefinitoparagrafo"/>
    <w:link w:val="Pidipagina"/>
    <w:rsid w:val="00EE24F5"/>
  </w:style>
  <w:style w:type="paragraph" w:customStyle="1" w:styleId="vr">
    <w:name w:val="vr"/>
    <w:basedOn w:val="Normale"/>
    <w:rsid w:val="00EF401C"/>
    <w:pPr>
      <w:spacing w:before="20" w:after="20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tx">
    <w:name w:val="tx"/>
    <w:basedOn w:val="Normale"/>
    <w:rsid w:val="00EF401C"/>
    <w:pPr>
      <w:spacing w:before="20" w:after="20"/>
    </w:pPr>
    <w:rPr>
      <w:rFonts w:ascii="Arial Unicode MS" w:eastAsia="Arial Unicode MS" w:hAnsi="Arial Unicode MS" w:cs="Arial Unicode MS"/>
      <w:sz w:val="24"/>
      <w:szCs w:val="24"/>
    </w:rPr>
  </w:style>
  <w:style w:type="character" w:styleId="Rimandocommento">
    <w:name w:val="annotation reference"/>
    <w:uiPriority w:val="99"/>
    <w:semiHidden/>
    <w:unhideWhenUsed/>
    <w:rsid w:val="00CD4321"/>
    <w:rPr>
      <w:sz w:val="18"/>
      <w:szCs w:val="18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CD4321"/>
    <w:rPr>
      <w:sz w:val="24"/>
      <w:szCs w:val="24"/>
    </w:rPr>
  </w:style>
  <w:style w:type="character" w:customStyle="1" w:styleId="TestocommentoCarattere">
    <w:name w:val="Testo commento Carattere"/>
    <w:link w:val="Testocommento"/>
    <w:uiPriority w:val="99"/>
    <w:semiHidden/>
    <w:rsid w:val="00CD4321"/>
    <w:rPr>
      <w:sz w:val="24"/>
      <w:szCs w:val="24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CD4321"/>
    <w:rPr>
      <w:b/>
      <w:bCs/>
      <w:sz w:val="20"/>
      <w:szCs w:val="20"/>
    </w:rPr>
  </w:style>
  <w:style w:type="character" w:customStyle="1" w:styleId="SoggettocommentoCarattere">
    <w:name w:val="Soggetto commento Carattere"/>
    <w:link w:val="Soggettocommento"/>
    <w:uiPriority w:val="99"/>
    <w:semiHidden/>
    <w:rsid w:val="00CD4321"/>
    <w:rPr>
      <w:b/>
      <w:bCs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D4321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CD4321"/>
    <w:rPr>
      <w:rFonts w:ascii="Lucida Grande" w:hAnsi="Lucida Grande" w:cs="Lucida Grande"/>
      <w:sz w:val="18"/>
      <w:szCs w:val="18"/>
    </w:rPr>
  </w:style>
  <w:style w:type="paragraph" w:styleId="Paragrafoelenco">
    <w:name w:val="List Paragraph"/>
    <w:basedOn w:val="Normale"/>
    <w:uiPriority w:val="34"/>
    <w:qFormat/>
    <w:rsid w:val="009868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284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8231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0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Ezio\Desktop\TRONCO%20DI%20CONO\CIODUE%20ITALIA\MODULISTICA%20AZIENDALE\Facsimili\10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D38555-C2CA-4623-94B4-19DA99370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Settings\Ezio\Desktop\TRONCO DI CONO\CIODUE ITALIA\MODULISTICA AZIENDALE\Facsimili\10.dot</Template>
  <TotalTime>0</TotalTime>
  <Pages>3</Pages>
  <Words>612</Words>
  <Characters>3493</Characters>
  <Application>Microsoft Office Word</Application>
  <DocSecurity>0</DocSecurity>
  <Lines>29</Lines>
  <Paragraphs>8</Paragraphs>
  <ScaleCrop>false</ScaleCrop>
  <Company>IDEAMBIENTE s.r.l.</Company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FACSIMILE 10</dc:title>
  <dc:creator>Ezio Granchelli</dc:creator>
  <cp:lastModifiedBy>Sara Carlorecchio</cp:lastModifiedBy>
  <cp:revision>39</cp:revision>
  <cp:lastPrinted>2025-12-30T09:57:00Z</cp:lastPrinted>
  <dcterms:created xsi:type="dcterms:W3CDTF">2014-06-19T10:28:00Z</dcterms:created>
  <dcterms:modified xsi:type="dcterms:W3CDTF">2026-10-18T20:44:00Z</dcterms:modified>
</cp:coreProperties>
</file>