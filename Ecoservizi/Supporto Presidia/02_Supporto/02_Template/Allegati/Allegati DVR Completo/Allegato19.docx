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BC1D3" w14:textId="77777777" w:rsidR="00861E10" w:rsidRPr="0095130B" w:rsidRDefault="0054424C" w:rsidP="00EF401C">
      <w:pPr>
        <w:jc w:val="center"/>
        <w:rPr>
          <w:rFonts w:ascii="Aptos" w:hAnsi="Aptos"/>
          <w:b/>
          <w:sz w:val="24"/>
          <w:szCs w:val="24"/>
        </w:rPr>
      </w:pPr>
      <w:r w:rsidRPr="0095130B">
        <w:rPr>
          <w:rFonts w:ascii="Aptos" w:hAnsi="Aptos"/>
          <w:b/>
          <w:sz w:val="24"/>
          <w:szCs w:val="24"/>
        </w:rPr>
        <w:t>VERBALE ATTIVITÀ DI INFORMAZIONE DE</w:t>
      </w:r>
      <w:r w:rsidR="00861E10" w:rsidRPr="0095130B">
        <w:rPr>
          <w:rFonts w:ascii="Aptos" w:hAnsi="Aptos"/>
          <w:b/>
          <w:sz w:val="24"/>
          <w:szCs w:val="24"/>
        </w:rPr>
        <w:t>L</w:t>
      </w:r>
      <w:r w:rsidRPr="0095130B">
        <w:rPr>
          <w:rFonts w:ascii="Aptos" w:hAnsi="Aptos"/>
          <w:b/>
          <w:sz w:val="24"/>
          <w:szCs w:val="24"/>
        </w:rPr>
        <w:t xml:space="preserve"> LAVORATOR</w:t>
      </w:r>
      <w:r w:rsidR="00861E10" w:rsidRPr="0095130B">
        <w:rPr>
          <w:rFonts w:ascii="Aptos" w:hAnsi="Aptos"/>
          <w:b/>
          <w:sz w:val="24"/>
          <w:szCs w:val="24"/>
        </w:rPr>
        <w:t>E</w:t>
      </w:r>
    </w:p>
    <w:p w14:paraId="08B79A37" w14:textId="77777777" w:rsidR="00EF401C" w:rsidRPr="0095130B" w:rsidRDefault="0054424C" w:rsidP="00EF401C">
      <w:pPr>
        <w:jc w:val="center"/>
        <w:rPr>
          <w:rFonts w:ascii="Aptos" w:hAnsi="Aptos"/>
          <w:b/>
          <w:sz w:val="24"/>
          <w:szCs w:val="24"/>
        </w:rPr>
      </w:pPr>
      <w:r w:rsidRPr="0095130B">
        <w:rPr>
          <w:rFonts w:ascii="Aptos" w:hAnsi="Aptos"/>
          <w:b/>
          <w:sz w:val="24"/>
          <w:szCs w:val="24"/>
        </w:rPr>
        <w:t xml:space="preserve">art. 36 </w:t>
      </w:r>
      <w:proofErr w:type="spellStart"/>
      <w:r w:rsidRPr="0095130B">
        <w:rPr>
          <w:rFonts w:ascii="Aptos" w:hAnsi="Aptos"/>
          <w:b/>
          <w:sz w:val="24"/>
          <w:szCs w:val="24"/>
        </w:rPr>
        <w:t>D.Lgs</w:t>
      </w:r>
      <w:proofErr w:type="spellEnd"/>
      <w:r w:rsidRPr="0095130B">
        <w:rPr>
          <w:rFonts w:ascii="Aptos" w:hAnsi="Aptos"/>
          <w:b/>
          <w:sz w:val="24"/>
          <w:szCs w:val="24"/>
        </w:rPr>
        <w:t xml:space="preserve"> 81/2008</w:t>
      </w:r>
    </w:p>
    <w:p w14:paraId="06A3EC74" w14:textId="77777777" w:rsidR="007F05AC" w:rsidRPr="0095130B" w:rsidRDefault="007F05AC" w:rsidP="007F05AC">
      <w:pPr>
        <w:jc w:val="both"/>
        <w:rPr>
          <w:rFonts w:ascii="Aptos" w:hAnsi="Aptos"/>
          <w:sz w:val="22"/>
          <w:szCs w:val="22"/>
        </w:rPr>
      </w:pPr>
    </w:p>
    <w:p w14:paraId="59B2C1A8" w14:textId="22B22E65" w:rsidR="007F05AC" w:rsidRPr="0095130B" w:rsidRDefault="00CE1A7C" w:rsidP="007F05AC">
      <w:pPr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I sottoscritti lavoratori</w:t>
      </w:r>
      <w:r w:rsidR="007C4A48" w:rsidRPr="0095130B">
        <w:rPr>
          <w:rFonts w:ascii="Aptos" w:hAnsi="Aptos"/>
          <w:sz w:val="22"/>
          <w:szCs w:val="22"/>
        </w:rPr>
        <w:t xml:space="preserve"> dell’azienda</w:t>
      </w:r>
      <w:r w:rsidR="007A198A" w:rsidRPr="0095130B">
        <w:rPr>
          <w:rStyle w:val="Rimandocommento"/>
          <w:rFonts w:ascii="Aptos" w:hAnsi="Aptos"/>
        </w:rPr>
        <w:t xml:space="preserve"> </w:t>
      </w:r>
      <w:r w:rsidR="00517EFC" w:rsidRPr="00517EFC">
        <w:rPr>
          <w:rFonts w:ascii="Aptos" w:hAnsi="Aptos"/>
          <w:b/>
          <w:color w:val="FF0000"/>
          <w:sz w:val="22"/>
          <w:szCs w:val="22"/>
        </w:rPr>
        <w:t>NOME AZIENDA</w:t>
      </w:r>
      <w:r w:rsidR="007C4A48" w:rsidRPr="0095130B">
        <w:rPr>
          <w:rFonts w:ascii="Aptos" w:hAnsi="Aptos"/>
          <w:sz w:val="22"/>
          <w:szCs w:val="22"/>
        </w:rPr>
        <w:t xml:space="preserve">, con sede in </w:t>
      </w:r>
      <w:r w:rsidR="00517EFC" w:rsidRPr="00517EFC">
        <w:rPr>
          <w:rFonts w:ascii="Aptos" w:hAnsi="Aptos"/>
          <w:b/>
          <w:bCs/>
          <w:color w:val="FF0000"/>
          <w:sz w:val="22"/>
          <w:szCs w:val="22"/>
        </w:rPr>
        <w:t>INDIRIZZO SEDE OEPRATIVA</w:t>
      </w:r>
      <w:r w:rsidR="007C4A48" w:rsidRPr="0095130B">
        <w:rPr>
          <w:rFonts w:ascii="Aptos" w:hAnsi="Aptos"/>
          <w:sz w:val="22"/>
          <w:szCs w:val="22"/>
        </w:rPr>
        <w:t>, dichiara</w:t>
      </w:r>
      <w:r w:rsidRPr="0095130B">
        <w:rPr>
          <w:rFonts w:ascii="Aptos" w:hAnsi="Aptos"/>
          <w:sz w:val="22"/>
          <w:szCs w:val="22"/>
        </w:rPr>
        <w:t>no</w:t>
      </w:r>
      <w:r w:rsidR="007C4A48" w:rsidRPr="0095130B">
        <w:rPr>
          <w:rFonts w:ascii="Aptos" w:hAnsi="Aptos"/>
          <w:sz w:val="22"/>
          <w:szCs w:val="22"/>
        </w:rPr>
        <w:t xml:space="preserve"> con la presente di avere ricevuto informazione:</w:t>
      </w:r>
    </w:p>
    <w:p w14:paraId="39BC279E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rischi per la salute e sicurezza sul lavoro connessi all’attività della impresa in generale;</w:t>
      </w:r>
    </w:p>
    <w:p w14:paraId="0248AD39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sulle procedure che riguardano il primo soccorso, la lotta antincendio, l’evacuazione dei luoghi di lavoro;</w:t>
      </w:r>
    </w:p>
    <w:p w14:paraId="392A087F" w14:textId="5073F364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nominativi dei lavoratori incaricati di applicare le misure di cui agli articoli 45 e 46</w:t>
      </w:r>
      <w:r w:rsidR="007C4A48" w:rsidRPr="0095130B">
        <w:rPr>
          <w:rFonts w:ascii="Aptos" w:hAnsi="Aptos"/>
          <w:sz w:val="22"/>
          <w:szCs w:val="22"/>
        </w:rPr>
        <w:t>, ovvero:</w:t>
      </w:r>
    </w:p>
    <w:p w14:paraId="0B4D2197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9"/>
        <w:gridCol w:w="5635"/>
      </w:tblGrid>
      <w:tr w:rsidR="00145AA2" w:rsidRPr="0095130B" w14:paraId="2A2FA3D8" w14:textId="77777777" w:rsidTr="000F164A">
        <w:trPr>
          <w:trHeight w:val="340"/>
        </w:trPr>
        <w:tc>
          <w:tcPr>
            <w:tcW w:w="3499" w:type="dxa"/>
            <w:vAlign w:val="center"/>
          </w:tcPr>
          <w:p w14:paraId="1C94D119" w14:textId="77777777" w:rsidR="00145AA2" w:rsidRPr="0095130B" w:rsidRDefault="00145AA2" w:rsidP="00145AA2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Addetti antincendio ed evacuazione</w:t>
            </w:r>
          </w:p>
        </w:tc>
        <w:tc>
          <w:tcPr>
            <w:tcW w:w="5635" w:type="dxa"/>
            <w:vAlign w:val="center"/>
          </w:tcPr>
          <w:p w14:paraId="4BB13D2E" w14:textId="6B8809DA" w:rsidR="00802607" w:rsidRPr="00517EFC" w:rsidRDefault="00517EFC" w:rsidP="00802607">
            <w:pPr>
              <w:rPr>
                <w:rFonts w:ascii="Aptos" w:hAnsi="Aptos"/>
                <w:b/>
                <w:color w:val="FF0000"/>
              </w:rPr>
            </w:pPr>
            <w:r w:rsidRPr="00517EFC">
              <w:rPr>
                <w:rFonts w:ascii="Aptos" w:hAnsi="Aptos"/>
                <w:b/>
                <w:color w:val="FF0000"/>
              </w:rPr>
              <w:t>NOME ADDETTI ANTINCENDIO</w:t>
            </w:r>
          </w:p>
          <w:p w14:paraId="6984E41A" w14:textId="77777777" w:rsidR="00972F5F" w:rsidRPr="0095130B" w:rsidRDefault="00972F5F" w:rsidP="00802607">
            <w:pPr>
              <w:rPr>
                <w:rFonts w:ascii="Aptos" w:hAnsi="Aptos"/>
                <w:b/>
              </w:rPr>
            </w:pPr>
          </w:p>
        </w:tc>
      </w:tr>
      <w:tr w:rsidR="00145AA2" w:rsidRPr="0095130B" w14:paraId="03348AAA" w14:textId="77777777" w:rsidTr="000F164A">
        <w:trPr>
          <w:trHeight w:val="340"/>
        </w:trPr>
        <w:tc>
          <w:tcPr>
            <w:tcW w:w="3499" w:type="dxa"/>
            <w:vAlign w:val="center"/>
          </w:tcPr>
          <w:p w14:paraId="00AD6C9D" w14:textId="77777777" w:rsidR="00145AA2" w:rsidRPr="0095130B" w:rsidRDefault="007547E3" w:rsidP="00145AA2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Addetti primo soccorso</w:t>
            </w:r>
          </w:p>
        </w:tc>
        <w:tc>
          <w:tcPr>
            <w:tcW w:w="5635" w:type="dxa"/>
            <w:vAlign w:val="center"/>
          </w:tcPr>
          <w:p w14:paraId="022FEA1A" w14:textId="5227C22D" w:rsidR="00802607" w:rsidRPr="0095130B" w:rsidRDefault="00517EFC" w:rsidP="00802607">
            <w:pPr>
              <w:rPr>
                <w:rFonts w:ascii="Aptos" w:hAnsi="Aptos"/>
                <w:b/>
                <w:sz w:val="22"/>
                <w:szCs w:val="22"/>
              </w:rPr>
            </w:pPr>
            <w:r w:rsidRPr="00517EFC">
              <w:rPr>
                <w:rFonts w:ascii="Aptos" w:hAnsi="Aptos"/>
                <w:b/>
                <w:color w:val="FF0000"/>
              </w:rPr>
              <w:t>NOME ADDETTI PRIMO SOCCORSO</w:t>
            </w:r>
            <w:r w:rsidR="00802607" w:rsidRPr="0095130B">
              <w:rPr>
                <w:rFonts w:ascii="Aptos" w:hAnsi="Aptos"/>
                <w:b/>
              </w:rPr>
              <w:t xml:space="preserve"> </w:t>
            </w:r>
          </w:p>
        </w:tc>
      </w:tr>
    </w:tbl>
    <w:p w14:paraId="11B85D7A" w14:textId="77777777" w:rsidR="007C4A48" w:rsidRPr="0095130B" w:rsidRDefault="007C4A48" w:rsidP="00CF4635">
      <w:pPr>
        <w:ind w:left="360"/>
        <w:jc w:val="both"/>
        <w:rPr>
          <w:rFonts w:ascii="Aptos" w:hAnsi="Aptos"/>
          <w:sz w:val="22"/>
          <w:szCs w:val="22"/>
        </w:rPr>
      </w:pPr>
    </w:p>
    <w:p w14:paraId="68E6C0E5" w14:textId="290E64AA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nominativi del responsabile e degli addetti del servizio di prevenzione e protezione, e del medico competente.</w:t>
      </w:r>
    </w:p>
    <w:p w14:paraId="28389A30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9"/>
        <w:gridCol w:w="4525"/>
      </w:tblGrid>
      <w:tr w:rsidR="007547E3" w:rsidRPr="0095130B" w14:paraId="63C112D4" w14:textId="77777777" w:rsidTr="000F164A">
        <w:trPr>
          <w:trHeight w:val="340"/>
        </w:trPr>
        <w:tc>
          <w:tcPr>
            <w:tcW w:w="4609" w:type="dxa"/>
            <w:vAlign w:val="center"/>
          </w:tcPr>
          <w:p w14:paraId="7782F084" w14:textId="77777777" w:rsidR="007547E3" w:rsidRPr="0095130B" w:rsidRDefault="007547E3" w:rsidP="008016C9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RSPP</w:t>
            </w:r>
          </w:p>
        </w:tc>
        <w:tc>
          <w:tcPr>
            <w:tcW w:w="4525" w:type="dxa"/>
            <w:vAlign w:val="center"/>
          </w:tcPr>
          <w:p w14:paraId="7551F215" w14:textId="0B73679C" w:rsidR="007547E3" w:rsidRPr="00517EFC" w:rsidRDefault="00517EFC" w:rsidP="00CE1A7C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517EFC">
              <w:rPr>
                <w:rFonts w:ascii="Aptos" w:hAnsi="Aptos"/>
                <w:b/>
                <w:color w:val="FF0000"/>
                <w:sz w:val="22"/>
                <w:szCs w:val="22"/>
              </w:rPr>
              <w:t>NOME RSPP</w:t>
            </w:r>
          </w:p>
        </w:tc>
      </w:tr>
      <w:tr w:rsidR="007547E3" w:rsidRPr="0095130B" w14:paraId="1812E4C4" w14:textId="77777777" w:rsidTr="000F164A">
        <w:trPr>
          <w:trHeight w:val="340"/>
        </w:trPr>
        <w:tc>
          <w:tcPr>
            <w:tcW w:w="4609" w:type="dxa"/>
            <w:vAlign w:val="center"/>
          </w:tcPr>
          <w:p w14:paraId="00FC2AF5" w14:textId="77777777" w:rsidR="007547E3" w:rsidRPr="0095130B" w:rsidRDefault="007547E3" w:rsidP="008016C9">
            <w:pPr>
              <w:rPr>
                <w:rFonts w:ascii="Aptos" w:hAnsi="Aptos"/>
                <w:sz w:val="22"/>
                <w:szCs w:val="22"/>
              </w:rPr>
            </w:pPr>
            <w:r w:rsidRPr="0095130B">
              <w:rPr>
                <w:rFonts w:ascii="Aptos" w:hAnsi="Aptos"/>
                <w:sz w:val="22"/>
                <w:szCs w:val="22"/>
              </w:rPr>
              <w:t>Medico Competente</w:t>
            </w:r>
          </w:p>
        </w:tc>
        <w:tc>
          <w:tcPr>
            <w:tcW w:w="4525" w:type="dxa"/>
            <w:vAlign w:val="center"/>
          </w:tcPr>
          <w:p w14:paraId="6508A79B" w14:textId="2BA6E4DF" w:rsidR="007547E3" w:rsidRPr="00517EFC" w:rsidRDefault="00517EFC" w:rsidP="00C44646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517EFC">
              <w:rPr>
                <w:rFonts w:ascii="Aptos" w:hAnsi="Aptos"/>
                <w:b/>
                <w:color w:val="FF0000"/>
                <w:sz w:val="22"/>
                <w:szCs w:val="22"/>
              </w:rPr>
              <w:t>NOME MEDICO</w:t>
            </w:r>
          </w:p>
        </w:tc>
      </w:tr>
    </w:tbl>
    <w:p w14:paraId="2AF70E93" w14:textId="77777777" w:rsidR="00F22F2D" w:rsidRPr="0095130B" w:rsidRDefault="00F22F2D" w:rsidP="00F22F2D">
      <w:pPr>
        <w:ind w:left="360"/>
        <w:jc w:val="both"/>
        <w:rPr>
          <w:rFonts w:ascii="Aptos" w:hAnsi="Aptos"/>
          <w:sz w:val="22"/>
          <w:szCs w:val="22"/>
        </w:rPr>
      </w:pPr>
    </w:p>
    <w:p w14:paraId="27DEF105" w14:textId="1E7FE168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rischi specifici cui è esposto in relazione all’attività svolta, le normative di sicurezza e le disposizioni aziendali in materia;</w:t>
      </w:r>
    </w:p>
    <w:p w14:paraId="2ED1210A" w14:textId="77777777" w:rsidR="007C4A48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sui pericoli connessi all’uso delle sostanze e dei preparati pericolosi sulla base delle schede dei dati di sicurezza previste dalla normativa vigente e dalle norme di buona tecnica;</w:t>
      </w:r>
    </w:p>
    <w:p w14:paraId="27ED3668" w14:textId="77777777" w:rsidR="0060207C" w:rsidRPr="0095130B" w:rsidRDefault="007F05AC" w:rsidP="00CF4635">
      <w:pPr>
        <w:numPr>
          <w:ilvl w:val="0"/>
          <w:numId w:val="14"/>
        </w:numPr>
        <w:ind w:left="360"/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sulle misure e le attività di protezione e prevenzione adottate.</w:t>
      </w:r>
    </w:p>
    <w:p w14:paraId="524CE8FB" w14:textId="77777777" w:rsidR="007C4A48" w:rsidRPr="0095130B" w:rsidRDefault="007C4A48" w:rsidP="007C4A48">
      <w:pPr>
        <w:jc w:val="both"/>
        <w:rPr>
          <w:rFonts w:ascii="Aptos" w:hAnsi="Aptos"/>
          <w:sz w:val="22"/>
          <w:szCs w:val="22"/>
        </w:rPr>
      </w:pPr>
    </w:p>
    <w:p w14:paraId="6B92BDAC" w14:textId="15E42C81" w:rsidR="007C4A48" w:rsidRPr="0095130B" w:rsidRDefault="007C4A48" w:rsidP="007C4A48">
      <w:pPr>
        <w:jc w:val="both"/>
        <w:rPr>
          <w:rFonts w:ascii="Aptos" w:hAnsi="Aptos"/>
          <w:sz w:val="22"/>
          <w:szCs w:val="22"/>
        </w:rPr>
      </w:pPr>
      <w:r w:rsidRPr="0095130B">
        <w:rPr>
          <w:rFonts w:ascii="Aptos" w:hAnsi="Aptos"/>
          <w:sz w:val="22"/>
          <w:szCs w:val="22"/>
        </w:rPr>
        <w:t>L’informazione è stata somministrata dal datore di lavoro, sulla base della Valutazione dei Rischi per la Salute e la Sicurezza dei Lavoratori</w:t>
      </w:r>
      <w:r w:rsidR="00465D4F">
        <w:rPr>
          <w:rFonts w:ascii="Aptos" w:hAnsi="Aptos"/>
          <w:sz w:val="22"/>
          <w:szCs w:val="22"/>
        </w:rPr>
        <w:t xml:space="preserve"> e delle procedure in essa inserite. </w:t>
      </w:r>
    </w:p>
    <w:p w14:paraId="77835D2D" w14:textId="77777777" w:rsidR="007547E3" w:rsidRPr="0095130B" w:rsidRDefault="007547E3" w:rsidP="007C4A48">
      <w:pPr>
        <w:jc w:val="both"/>
        <w:rPr>
          <w:rFonts w:ascii="Aptos" w:hAnsi="Aptos"/>
          <w:sz w:val="22"/>
          <w:szCs w:val="22"/>
        </w:rPr>
      </w:pPr>
    </w:p>
    <w:p w14:paraId="059A848F" w14:textId="77777777" w:rsidR="005245AB" w:rsidRPr="0095130B" w:rsidRDefault="005245AB" w:rsidP="00D509B8">
      <w:pPr>
        <w:jc w:val="both"/>
        <w:rPr>
          <w:rFonts w:ascii="Aptos" w:hAnsi="Aptos"/>
          <w:sz w:val="22"/>
          <w:szCs w:val="22"/>
        </w:rPr>
      </w:pPr>
    </w:p>
    <w:p w14:paraId="13DC0325" w14:textId="77777777" w:rsidR="005245AB" w:rsidRPr="0095130B" w:rsidRDefault="005245AB" w:rsidP="00D509B8">
      <w:pPr>
        <w:jc w:val="both"/>
        <w:rPr>
          <w:rFonts w:ascii="Aptos" w:hAnsi="Aptos"/>
          <w:sz w:val="22"/>
          <w:szCs w:val="22"/>
        </w:rPr>
      </w:pPr>
    </w:p>
    <w:p w14:paraId="7A7167D2" w14:textId="77777777" w:rsidR="00991E47" w:rsidRPr="0095130B" w:rsidRDefault="00991E47" w:rsidP="00991E47">
      <w:pPr>
        <w:rPr>
          <w:rFonts w:ascii="Aptos" w:hAnsi="Aptos"/>
        </w:rPr>
      </w:pPr>
    </w:p>
    <w:p w14:paraId="6BA8EB22" w14:textId="77777777" w:rsidR="00CE1A7C" w:rsidRPr="0095130B" w:rsidRDefault="00226243" w:rsidP="00226243">
      <w:pPr>
        <w:ind w:left="5954"/>
        <w:rPr>
          <w:rFonts w:ascii="Aptos" w:hAnsi="Aptos"/>
        </w:rPr>
      </w:pPr>
      <w:r w:rsidRPr="0095130B">
        <w:rPr>
          <w:rFonts w:ascii="Aptos" w:hAnsi="Aptos"/>
        </w:rPr>
        <w:t>_________________________________</w:t>
      </w:r>
    </w:p>
    <w:p w14:paraId="4A515D54" w14:textId="77777777" w:rsidR="00226243" w:rsidRPr="0095130B" w:rsidRDefault="00226243" w:rsidP="00226243">
      <w:pPr>
        <w:ind w:left="6379"/>
        <w:rPr>
          <w:rFonts w:ascii="Aptos" w:hAnsi="Aptos"/>
          <w:i/>
        </w:rPr>
      </w:pPr>
      <w:r w:rsidRPr="0095130B">
        <w:rPr>
          <w:rFonts w:ascii="Aptos" w:hAnsi="Aptos"/>
          <w:i/>
        </w:rPr>
        <w:t>Timbro e firma Datore di lavoro</w:t>
      </w:r>
    </w:p>
    <w:p w14:paraId="2E764199" w14:textId="77777777" w:rsidR="00CE1A7C" w:rsidRPr="0095130B" w:rsidRDefault="00CE1A7C">
      <w:pPr>
        <w:rPr>
          <w:rFonts w:ascii="Aptos" w:hAnsi="Aptos"/>
        </w:rPr>
      </w:pPr>
    </w:p>
    <w:p w14:paraId="09BF5B82" w14:textId="77777777" w:rsidR="00CE1A7C" w:rsidRPr="0095130B" w:rsidRDefault="00CE1A7C">
      <w:pPr>
        <w:rPr>
          <w:rFonts w:ascii="Aptos" w:hAnsi="Aptos"/>
        </w:rPr>
      </w:pPr>
    </w:p>
    <w:p w14:paraId="0D26444D" w14:textId="77777777" w:rsidR="00CE1A7C" w:rsidRPr="0095130B" w:rsidRDefault="00CE1A7C">
      <w:pPr>
        <w:rPr>
          <w:rFonts w:ascii="Aptos" w:hAnsi="Aptos"/>
        </w:rPr>
      </w:pPr>
    </w:p>
    <w:p w14:paraId="1016E8AF" w14:textId="77777777" w:rsidR="00CE1A7C" w:rsidRPr="0095130B" w:rsidRDefault="00CE1A7C">
      <w:pPr>
        <w:rPr>
          <w:rFonts w:ascii="Aptos" w:hAnsi="Aptos"/>
        </w:rPr>
      </w:pPr>
    </w:p>
    <w:p w14:paraId="59E94994" w14:textId="77777777" w:rsidR="00CE1A7C" w:rsidRPr="0095130B" w:rsidRDefault="00CE1A7C">
      <w:pPr>
        <w:rPr>
          <w:rFonts w:ascii="Aptos" w:hAnsi="Aptos"/>
        </w:rPr>
      </w:pPr>
    </w:p>
    <w:p w14:paraId="65B8A1F5" w14:textId="77777777" w:rsidR="00CE1A7C" w:rsidRPr="0095130B" w:rsidRDefault="00CE1A7C">
      <w:pPr>
        <w:rPr>
          <w:rFonts w:ascii="Aptos" w:hAnsi="Aptos"/>
        </w:rPr>
      </w:pPr>
    </w:p>
    <w:p w14:paraId="772A231F" w14:textId="77777777" w:rsidR="00CE1A7C" w:rsidRPr="0095130B" w:rsidRDefault="00CE1A7C">
      <w:pPr>
        <w:rPr>
          <w:rFonts w:ascii="Aptos" w:hAnsi="Aptos"/>
        </w:rPr>
      </w:pPr>
    </w:p>
    <w:p w14:paraId="2692446A" w14:textId="77777777" w:rsidR="00CE1A7C" w:rsidRPr="0095130B" w:rsidRDefault="00CE1A7C">
      <w:pPr>
        <w:rPr>
          <w:rFonts w:ascii="Aptos" w:hAnsi="Aptos"/>
        </w:rPr>
      </w:pPr>
    </w:p>
    <w:p w14:paraId="54575C91" w14:textId="77777777" w:rsidR="00CE1A7C" w:rsidRPr="0095130B" w:rsidRDefault="00CE1A7C">
      <w:pPr>
        <w:rPr>
          <w:rFonts w:ascii="Aptos" w:hAnsi="Aptos"/>
        </w:rPr>
      </w:pPr>
    </w:p>
    <w:p w14:paraId="3686FA26" w14:textId="77777777" w:rsidR="00CE1A7C" w:rsidRPr="0095130B" w:rsidRDefault="00CE1A7C">
      <w:pPr>
        <w:rPr>
          <w:rFonts w:ascii="Aptos" w:hAnsi="Aptos"/>
        </w:rPr>
      </w:pPr>
    </w:p>
    <w:p w14:paraId="7337449D" w14:textId="77777777" w:rsidR="00CE1A7C" w:rsidRPr="0095130B" w:rsidRDefault="00CE1A7C">
      <w:pPr>
        <w:rPr>
          <w:rFonts w:ascii="Aptos" w:hAnsi="Aptos"/>
        </w:rPr>
      </w:pPr>
    </w:p>
    <w:p w14:paraId="2A503FCF" w14:textId="77777777" w:rsidR="00CE1A7C" w:rsidRPr="0095130B" w:rsidRDefault="00CE1A7C">
      <w:pPr>
        <w:rPr>
          <w:rFonts w:ascii="Aptos" w:hAnsi="Aptos"/>
          <w:b/>
        </w:rPr>
      </w:pPr>
      <w:r w:rsidRPr="0095130B">
        <w:rPr>
          <w:rFonts w:ascii="Aptos" w:hAnsi="Aptos"/>
          <w:b/>
        </w:rPr>
        <w:br w:type="page"/>
      </w:r>
    </w:p>
    <w:p w14:paraId="63ACBCF1" w14:textId="0BEC70F0" w:rsidR="009E0BE9" w:rsidRPr="0095130B" w:rsidRDefault="009E0BE9" w:rsidP="009E0BE9">
      <w:pPr>
        <w:rPr>
          <w:rFonts w:ascii="Aptos" w:hAnsi="Aptos"/>
          <w:b/>
        </w:rPr>
      </w:pPr>
      <w:r w:rsidRPr="0095130B">
        <w:rPr>
          <w:rFonts w:ascii="Aptos" w:hAnsi="Aptos"/>
          <w:b/>
        </w:rPr>
        <w:lastRenderedPageBreak/>
        <w:t>NOMINATIVI DEI LAVORATORI</w:t>
      </w:r>
    </w:p>
    <w:p w14:paraId="08B55CFD" w14:textId="77777777" w:rsidR="00F22F2D" w:rsidRPr="0095130B" w:rsidRDefault="00F22F2D" w:rsidP="009E0BE9">
      <w:pPr>
        <w:rPr>
          <w:rFonts w:ascii="Aptos" w:hAnsi="Aptos"/>
          <w:b/>
          <w:sz w:val="11"/>
          <w:szCs w:val="1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1692"/>
        <w:gridCol w:w="2030"/>
        <w:gridCol w:w="1849"/>
        <w:gridCol w:w="1912"/>
      </w:tblGrid>
      <w:tr w:rsidR="009E0BE9" w:rsidRPr="0095130B" w14:paraId="5E5560FF" w14:textId="77777777" w:rsidTr="00B63946">
        <w:trPr>
          <w:trHeight w:val="397"/>
        </w:trPr>
        <w:tc>
          <w:tcPr>
            <w:tcW w:w="2371" w:type="dxa"/>
            <w:shd w:val="clear" w:color="auto" w:fill="EEECE1" w:themeFill="background2"/>
            <w:vAlign w:val="center"/>
          </w:tcPr>
          <w:p w14:paraId="74D95419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Nome e cognome</w:t>
            </w:r>
          </w:p>
        </w:tc>
        <w:tc>
          <w:tcPr>
            <w:tcW w:w="1692" w:type="dxa"/>
            <w:shd w:val="clear" w:color="auto" w:fill="EEECE1" w:themeFill="background2"/>
            <w:vAlign w:val="center"/>
          </w:tcPr>
          <w:p w14:paraId="507C2829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Firma</w:t>
            </w:r>
          </w:p>
        </w:tc>
        <w:tc>
          <w:tcPr>
            <w:tcW w:w="2030" w:type="dxa"/>
            <w:shd w:val="clear" w:color="auto" w:fill="EEECE1" w:themeFill="background2"/>
            <w:vAlign w:val="center"/>
          </w:tcPr>
          <w:p w14:paraId="461D8815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Momento informazione</w:t>
            </w:r>
          </w:p>
        </w:tc>
        <w:tc>
          <w:tcPr>
            <w:tcW w:w="1849" w:type="dxa"/>
            <w:shd w:val="clear" w:color="auto" w:fill="EEECE1" w:themeFill="background2"/>
            <w:vAlign w:val="center"/>
          </w:tcPr>
          <w:p w14:paraId="75FA69A3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Data</w:t>
            </w:r>
          </w:p>
        </w:tc>
        <w:tc>
          <w:tcPr>
            <w:tcW w:w="1912" w:type="dxa"/>
            <w:shd w:val="clear" w:color="auto" w:fill="EEECE1" w:themeFill="background2"/>
            <w:vAlign w:val="center"/>
          </w:tcPr>
          <w:p w14:paraId="22B39484" w14:textId="77777777" w:rsidR="009E0BE9" w:rsidRPr="0095130B" w:rsidRDefault="009E0BE9" w:rsidP="00B63946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5130B">
              <w:rPr>
                <w:rFonts w:ascii="Aptos" w:hAnsi="Aptos"/>
                <w:b/>
                <w:sz w:val="22"/>
                <w:szCs w:val="22"/>
              </w:rPr>
              <w:t>Note</w:t>
            </w:r>
          </w:p>
        </w:tc>
      </w:tr>
      <w:tr w:rsidR="009E0BE9" w:rsidRPr="0095130B" w14:paraId="04393ABF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6F6B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AE2DF42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BC39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3ECF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8C0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BF2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81D27C6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F5820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703499F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95F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9985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6D4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9D66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2143FA29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BA8F9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5DE54B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C41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C21A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37F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B985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13044C3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3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0BE60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3F44DA8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3E54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6D99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3EC8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3AF9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68D2BF95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82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ADE22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58B88A67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7945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1C7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D74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79CE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15F62018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C989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6477E9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A87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C520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40CE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F32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AC5B42F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8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9E9C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2ECB0FF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ADA1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E217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55B7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FA4A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78CC5A11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81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E5DF7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6F87C65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C9F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611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AC3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787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646E4703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84845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1CE94FE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B9D79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0026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9FCC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47D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52B05820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7245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282B01A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B698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A4E9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4141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46D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0E424D97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B72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584CA38B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EACF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BC78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4D6B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C53C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1712368A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7559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E8AB953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859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9C90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2EAF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B868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4F141BFB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30DE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45F9DCA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6B7A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1F061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7089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138F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37ACAE26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4D84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0EE498EC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52A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E9DFE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0480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5347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9E0BE9" w:rsidRPr="0095130B" w14:paraId="47B624EE" w14:textId="77777777" w:rsidTr="00B639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1C78F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  <w:p w14:paraId="3771BE66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15DD" w14:textId="77777777" w:rsidR="009E0BE9" w:rsidRPr="0095130B" w:rsidRDefault="009E0BE9" w:rsidP="00B63946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8BB6" w14:textId="77777777" w:rsidR="009E0BE9" w:rsidRPr="0095130B" w:rsidRDefault="0079784D" w:rsidP="00B63946">
            <w:pPr>
              <w:jc w:val="center"/>
              <w:rPr>
                <w:rFonts w:ascii="Aptos" w:hAnsi="Aptos"/>
                <w:b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E0BE9"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="009E0BE9"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A973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5C92" w14:textId="77777777" w:rsidR="009E0BE9" w:rsidRPr="0095130B" w:rsidRDefault="009E0BE9" w:rsidP="00B63946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71A3D5B1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14C6B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34ADA766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B792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0267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0341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CCA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7F367C0C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9DBE4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6D858594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711B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F9D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8F90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54DE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470CD204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1C96D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3ED9382F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37E5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1758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6BED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3E95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611256EA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1AEE8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59FFD0BF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820C1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5F22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7F15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966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  <w:tr w:rsidR="00F22F2D" w:rsidRPr="0095130B" w14:paraId="30F910CA" w14:textId="77777777" w:rsidTr="00F22F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D2853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  <w:p w14:paraId="0320BF6A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EF05" w14:textId="77777777" w:rsidR="00F22F2D" w:rsidRPr="0095130B" w:rsidRDefault="00F22F2D" w:rsidP="00D3685A">
            <w:pPr>
              <w:rPr>
                <w:rFonts w:ascii="Aptos" w:hAnsi="Aptos"/>
                <w:b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5E6C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A;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B;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C; </w:t>
            </w:r>
            <w:r w:rsidRPr="009513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13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5130B">
              <w:rPr>
                <w:rFonts w:ascii="Aptos" w:hAnsi="Aptos"/>
                <w:sz w:val="16"/>
                <w:szCs w:val="16"/>
              </w:rPr>
            </w:r>
            <w:r w:rsidRPr="009513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5130B">
              <w:rPr>
                <w:rFonts w:ascii="Aptos" w:hAnsi="Aptos"/>
                <w:sz w:val="16"/>
                <w:szCs w:val="16"/>
              </w:rPr>
              <w:fldChar w:fldCharType="end"/>
            </w:r>
            <w:r w:rsidRPr="0095130B">
              <w:rPr>
                <w:rFonts w:ascii="Aptos" w:hAnsi="Aptos"/>
                <w:sz w:val="16"/>
                <w:szCs w:val="16"/>
              </w:rPr>
              <w:t xml:space="preserve"> D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2A47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C5DB" w14:textId="77777777" w:rsidR="00F22F2D" w:rsidRPr="0095130B" w:rsidRDefault="00F22F2D" w:rsidP="00D3685A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1B39AC6" w14:textId="77777777" w:rsidR="009E0BE9" w:rsidRPr="0095130B" w:rsidRDefault="009E0BE9" w:rsidP="009E0BE9">
      <w:pPr>
        <w:jc w:val="both"/>
        <w:rPr>
          <w:rFonts w:ascii="Aptos" w:hAnsi="Aptos"/>
          <w:sz w:val="18"/>
          <w:szCs w:val="22"/>
        </w:rPr>
      </w:pPr>
    </w:p>
    <w:p w14:paraId="52456F60" w14:textId="77777777" w:rsidR="009E0BE9" w:rsidRPr="0095130B" w:rsidRDefault="009E0BE9" w:rsidP="009E0BE9">
      <w:p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L’informazione è avvenuta in occasione:</w:t>
      </w:r>
    </w:p>
    <w:p w14:paraId="4CCEA0B9" w14:textId="77777777" w:rsidR="009E0BE9" w:rsidRPr="0095130B" w:rsidRDefault="009E0BE9" w:rsidP="009E0BE9">
      <w:pPr>
        <w:pStyle w:val="Paragrafoelenco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della costituzione del rapporto di lavoro o dell’inizio dell’utilizzazione qualora si tratti di somministrazione di lavoro → A;</w:t>
      </w:r>
    </w:p>
    <w:p w14:paraId="2DF8B3CC" w14:textId="77777777" w:rsidR="009E0BE9" w:rsidRPr="0095130B" w:rsidRDefault="009E0BE9" w:rsidP="009E0BE9">
      <w:pPr>
        <w:pStyle w:val="Paragrafoelenco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 trasferimento o cambiamento di mansioni → B;</w:t>
      </w:r>
    </w:p>
    <w:p w14:paraId="391663BD" w14:textId="77777777" w:rsidR="009E0BE9" w:rsidRPr="0095130B" w:rsidRDefault="009E0BE9" w:rsidP="009E0BE9">
      <w:pPr>
        <w:pStyle w:val="Paragrafoelenco"/>
        <w:numPr>
          <w:ilvl w:val="0"/>
          <w:numId w:val="24"/>
        </w:num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della introduzione di nuove attrezzature di lavoro o di nuove tecnologie, di nuove sostanze e preparati pericolosi → C;</w:t>
      </w:r>
    </w:p>
    <w:p w14:paraId="2AFD2034" w14:textId="77777777" w:rsidR="009E0BE9" w:rsidRPr="0095130B" w:rsidRDefault="009E0BE9" w:rsidP="009E0BE9">
      <w:pPr>
        <w:pStyle w:val="Paragrafoelenco"/>
        <w:numPr>
          <w:ilvl w:val="0"/>
          <w:numId w:val="24"/>
        </w:numPr>
        <w:jc w:val="both"/>
        <w:rPr>
          <w:rFonts w:ascii="Aptos" w:hAnsi="Aptos"/>
          <w:sz w:val="18"/>
          <w:szCs w:val="22"/>
        </w:rPr>
      </w:pPr>
      <w:r w:rsidRPr="0095130B">
        <w:rPr>
          <w:rFonts w:ascii="Aptos" w:hAnsi="Aptos"/>
          <w:sz w:val="18"/>
          <w:szCs w:val="22"/>
        </w:rPr>
        <w:t>come revisione periodica → D.</w:t>
      </w:r>
    </w:p>
    <w:p w14:paraId="4BC93CDD" w14:textId="77777777" w:rsidR="009E0BE9" w:rsidRPr="0095130B" w:rsidRDefault="009E0BE9" w:rsidP="009E0BE9">
      <w:pPr>
        <w:rPr>
          <w:rFonts w:ascii="Aptos" w:hAnsi="Aptos"/>
        </w:rPr>
      </w:pPr>
    </w:p>
    <w:p w14:paraId="0230B930" w14:textId="77777777" w:rsidR="009E0BE9" w:rsidRPr="0095130B" w:rsidRDefault="009E0BE9" w:rsidP="009E0BE9">
      <w:pPr>
        <w:ind w:left="5954"/>
        <w:rPr>
          <w:rFonts w:ascii="Aptos" w:hAnsi="Aptos"/>
        </w:rPr>
      </w:pPr>
      <w:r w:rsidRPr="0095130B">
        <w:rPr>
          <w:rFonts w:ascii="Aptos" w:hAnsi="Aptos"/>
        </w:rPr>
        <w:t>_________________________________</w:t>
      </w:r>
    </w:p>
    <w:p w14:paraId="223D242E" w14:textId="77777777" w:rsidR="009E0BE9" w:rsidRPr="0095130B" w:rsidRDefault="009E0BE9" w:rsidP="009E0BE9">
      <w:pPr>
        <w:ind w:left="6379"/>
        <w:rPr>
          <w:rFonts w:ascii="Aptos" w:hAnsi="Aptos"/>
          <w:i/>
        </w:rPr>
      </w:pPr>
      <w:r w:rsidRPr="0095130B">
        <w:rPr>
          <w:rFonts w:ascii="Aptos" w:hAnsi="Aptos"/>
          <w:i/>
        </w:rPr>
        <w:t>Timbro e firma Datore di lavoro</w:t>
      </w:r>
    </w:p>
    <w:p w14:paraId="1EA1C5F7" w14:textId="77777777" w:rsidR="00226243" w:rsidRPr="0095130B" w:rsidRDefault="00226243">
      <w:pPr>
        <w:rPr>
          <w:rFonts w:ascii="Aptos" w:hAnsi="Aptos"/>
        </w:rPr>
      </w:pPr>
    </w:p>
    <w:sectPr w:rsidR="00226243" w:rsidRPr="0095130B" w:rsidSect="00AB06E9">
      <w:headerReference w:type="default" r:id="rId7"/>
      <w:footerReference w:type="default" r:id="rId8"/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E8E4D8" w14:textId="77777777" w:rsidR="00EE3508" w:rsidRDefault="00EE3508">
      <w:r>
        <w:separator/>
      </w:r>
    </w:p>
  </w:endnote>
  <w:endnote w:type="continuationSeparator" w:id="0">
    <w:p w14:paraId="22928C14" w14:textId="77777777" w:rsidR="00EE3508" w:rsidRDefault="00EE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F22F2D" w:rsidRPr="0095130B" w14:paraId="09173BAD" w14:textId="77777777" w:rsidTr="0095130B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D83AB8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5195D6" w14:textId="702AFBB5" w:rsidR="00F22F2D" w:rsidRPr="0095130B" w:rsidRDefault="0095130B" w:rsidP="00F22F2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DC5D2A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9EE0948" w14:textId="77777777" w:rsidR="00F22F2D" w:rsidRPr="0095130B" w:rsidRDefault="00F22F2D" w:rsidP="00F22F2D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95130B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E7077E" w14:textId="77777777" w:rsidR="00F22F2D" w:rsidRPr="0095130B" w:rsidRDefault="00F22F2D" w:rsidP="00F22F2D">
          <w:pPr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9A989BE" wp14:editId="6816152A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22F2D" w:rsidRPr="0095130B" w14:paraId="71277802" w14:textId="77777777" w:rsidTr="0095130B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591996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37831C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95130B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AD8710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C234BFF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F22F2D" w:rsidRPr="0095130B" w14:paraId="7F77955A" w14:textId="77777777" w:rsidTr="0095130B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33E708" w14:textId="77777777" w:rsidR="00F22F2D" w:rsidRPr="0095130B" w:rsidRDefault="00F22F2D" w:rsidP="00F22F2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5130B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32CC96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/>
            </w:rPr>
          </w:pPr>
          <w:r w:rsidRPr="0095130B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95130B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95130B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95130B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95130B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DF768C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D3D3F7" w14:textId="77777777" w:rsidR="00F22F2D" w:rsidRPr="0095130B" w:rsidRDefault="00F22F2D" w:rsidP="00F22F2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10E77080" w14:textId="77777777" w:rsidR="009640A4" w:rsidRPr="0060207C" w:rsidRDefault="009640A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23A7BC" w14:textId="77777777" w:rsidR="00EE3508" w:rsidRDefault="00EE3508">
      <w:r>
        <w:separator/>
      </w:r>
    </w:p>
  </w:footnote>
  <w:footnote w:type="continuationSeparator" w:id="0">
    <w:p w14:paraId="6BCA3603" w14:textId="77777777" w:rsidR="00EE3508" w:rsidRDefault="00EE3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07"/>
      <w:gridCol w:w="1119"/>
      <w:gridCol w:w="528"/>
    </w:tblGrid>
    <w:tr w:rsidR="009640A4" w:rsidRPr="0095130B" w14:paraId="339F51CD" w14:textId="77777777" w:rsidTr="00EF0AC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7D0023AC" w14:textId="77777777" w:rsidR="009640A4" w:rsidRPr="0095130B" w:rsidRDefault="009640A4" w:rsidP="00242D8F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95130B">
            <w:rPr>
              <w:rFonts w:ascii="Aptos" w:hAnsi="Aptos"/>
              <w:b/>
              <w:i/>
              <w:sz w:val="22"/>
              <w:szCs w:val="22"/>
            </w:rPr>
            <w:t>Verbale attività di informazione dei lavoratori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09656EB4" w14:textId="77777777" w:rsidR="009640A4" w:rsidRPr="0095130B" w:rsidRDefault="009640A4" w:rsidP="00EF0ACD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95130B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354B48D" w14:textId="77777777" w:rsidR="009640A4" w:rsidRPr="0095130B" w:rsidRDefault="009640A4" w:rsidP="001833B2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95130B">
            <w:rPr>
              <w:rFonts w:ascii="Aptos" w:hAnsi="Aptos" w:cs="Tahoma"/>
              <w:b/>
              <w:color w:val="FFFFFF"/>
              <w:sz w:val="24"/>
              <w:szCs w:val="24"/>
            </w:rPr>
            <w:t>19</w:t>
          </w:r>
        </w:p>
      </w:tc>
    </w:tr>
  </w:tbl>
  <w:p w14:paraId="0211F161" w14:textId="77777777" w:rsidR="009640A4" w:rsidRDefault="009640A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E86AE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8475E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03774"/>
    <w:multiLevelType w:val="hybridMultilevel"/>
    <w:tmpl w:val="20B8847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1F3F7B"/>
    <w:multiLevelType w:val="hybridMultilevel"/>
    <w:tmpl w:val="12688FEE"/>
    <w:lvl w:ilvl="0" w:tplc="DE88B604">
      <w:start w:val="1"/>
      <w:numFmt w:val="bullet"/>
      <w:lvlText w:val="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56996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16995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104B2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81FA0"/>
    <w:multiLevelType w:val="hybridMultilevel"/>
    <w:tmpl w:val="C9847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5272D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F2C47"/>
    <w:multiLevelType w:val="hybridMultilevel"/>
    <w:tmpl w:val="D88CF5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C0F50"/>
    <w:multiLevelType w:val="singleLevel"/>
    <w:tmpl w:val="6C7C6400"/>
    <w:lvl w:ilvl="0">
      <w:start w:val="1"/>
      <w:numFmt w:val="bullet"/>
      <w:pStyle w:val="Fabioelenc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A4672E8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30E26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704D0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664AF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23C10"/>
    <w:multiLevelType w:val="hybridMultilevel"/>
    <w:tmpl w:val="D610E3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A7E63"/>
    <w:multiLevelType w:val="singleLevel"/>
    <w:tmpl w:val="B60C8054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 w16cid:durableId="520363749">
    <w:abstractNumId w:val="16"/>
  </w:num>
  <w:num w:numId="2" w16cid:durableId="751778043">
    <w:abstractNumId w:val="16"/>
  </w:num>
  <w:num w:numId="3" w16cid:durableId="1294021531">
    <w:abstractNumId w:val="16"/>
  </w:num>
  <w:num w:numId="4" w16cid:durableId="1526022443">
    <w:abstractNumId w:val="16"/>
  </w:num>
  <w:num w:numId="5" w16cid:durableId="1026567254">
    <w:abstractNumId w:val="16"/>
  </w:num>
  <w:num w:numId="6" w16cid:durableId="972059343">
    <w:abstractNumId w:val="16"/>
  </w:num>
  <w:num w:numId="7" w16cid:durableId="1082027915">
    <w:abstractNumId w:val="16"/>
  </w:num>
  <w:num w:numId="8" w16cid:durableId="127357936">
    <w:abstractNumId w:val="10"/>
  </w:num>
  <w:num w:numId="9" w16cid:durableId="343946373">
    <w:abstractNumId w:val="10"/>
  </w:num>
  <w:num w:numId="10" w16cid:durableId="45761743">
    <w:abstractNumId w:val="3"/>
  </w:num>
  <w:num w:numId="11" w16cid:durableId="296647765">
    <w:abstractNumId w:val="2"/>
  </w:num>
  <w:num w:numId="12" w16cid:durableId="1057820176">
    <w:abstractNumId w:val="7"/>
  </w:num>
  <w:num w:numId="13" w16cid:durableId="1884756420">
    <w:abstractNumId w:val="0"/>
  </w:num>
  <w:num w:numId="14" w16cid:durableId="657998048">
    <w:abstractNumId w:val="14"/>
  </w:num>
  <w:num w:numId="15" w16cid:durableId="627276820">
    <w:abstractNumId w:val="4"/>
  </w:num>
  <w:num w:numId="16" w16cid:durableId="1541239795">
    <w:abstractNumId w:val="12"/>
  </w:num>
  <w:num w:numId="17" w16cid:durableId="28116798">
    <w:abstractNumId w:val="15"/>
  </w:num>
  <w:num w:numId="18" w16cid:durableId="794912326">
    <w:abstractNumId w:val="13"/>
  </w:num>
  <w:num w:numId="19" w16cid:durableId="922494159">
    <w:abstractNumId w:val="11"/>
  </w:num>
  <w:num w:numId="20" w16cid:durableId="343290008">
    <w:abstractNumId w:val="1"/>
  </w:num>
  <w:num w:numId="21" w16cid:durableId="1851750813">
    <w:abstractNumId w:val="6"/>
  </w:num>
  <w:num w:numId="22" w16cid:durableId="1540586022">
    <w:abstractNumId w:val="8"/>
  </w:num>
  <w:num w:numId="23" w16cid:durableId="30615511">
    <w:abstractNumId w:val="5"/>
  </w:num>
  <w:num w:numId="24" w16cid:durableId="66447995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DB8"/>
    <w:rsid w:val="00030B18"/>
    <w:rsid w:val="00052FB6"/>
    <w:rsid w:val="00083778"/>
    <w:rsid w:val="000E2D95"/>
    <w:rsid w:val="000F164A"/>
    <w:rsid w:val="00145AA2"/>
    <w:rsid w:val="001833B2"/>
    <w:rsid w:val="001D0C1A"/>
    <w:rsid w:val="001D45CD"/>
    <w:rsid w:val="001F415E"/>
    <w:rsid w:val="00226243"/>
    <w:rsid w:val="00234C08"/>
    <w:rsid w:val="0024008C"/>
    <w:rsid w:val="00242D8F"/>
    <w:rsid w:val="00262E0C"/>
    <w:rsid w:val="002731C0"/>
    <w:rsid w:val="002A30E1"/>
    <w:rsid w:val="002B3CCB"/>
    <w:rsid w:val="002C61E8"/>
    <w:rsid w:val="002D7787"/>
    <w:rsid w:val="00312792"/>
    <w:rsid w:val="00333176"/>
    <w:rsid w:val="003438FE"/>
    <w:rsid w:val="003A37F5"/>
    <w:rsid w:val="003B4644"/>
    <w:rsid w:val="003C5B70"/>
    <w:rsid w:val="003F1B62"/>
    <w:rsid w:val="00465D4F"/>
    <w:rsid w:val="00474E8A"/>
    <w:rsid w:val="00492F0E"/>
    <w:rsid w:val="00493DCA"/>
    <w:rsid w:val="004B7817"/>
    <w:rsid w:val="004D1B61"/>
    <w:rsid w:val="004D6BC8"/>
    <w:rsid w:val="004E408D"/>
    <w:rsid w:val="00503FBA"/>
    <w:rsid w:val="00511894"/>
    <w:rsid w:val="00517EFC"/>
    <w:rsid w:val="005245AB"/>
    <w:rsid w:val="0053570D"/>
    <w:rsid w:val="0053575C"/>
    <w:rsid w:val="00536D30"/>
    <w:rsid w:val="00541868"/>
    <w:rsid w:val="0054424C"/>
    <w:rsid w:val="005E4890"/>
    <w:rsid w:val="0060207C"/>
    <w:rsid w:val="00632798"/>
    <w:rsid w:val="00645B64"/>
    <w:rsid w:val="006A1F2C"/>
    <w:rsid w:val="006E1A6E"/>
    <w:rsid w:val="0074145F"/>
    <w:rsid w:val="007547E3"/>
    <w:rsid w:val="0079784D"/>
    <w:rsid w:val="007A198A"/>
    <w:rsid w:val="007C4A48"/>
    <w:rsid w:val="007F05AC"/>
    <w:rsid w:val="008016C9"/>
    <w:rsid w:val="00802607"/>
    <w:rsid w:val="00861E10"/>
    <w:rsid w:val="008A366E"/>
    <w:rsid w:val="008C7032"/>
    <w:rsid w:val="008F4BA1"/>
    <w:rsid w:val="00907ADE"/>
    <w:rsid w:val="00922A6E"/>
    <w:rsid w:val="009442F2"/>
    <w:rsid w:val="0095130B"/>
    <w:rsid w:val="009640A4"/>
    <w:rsid w:val="00970687"/>
    <w:rsid w:val="00972F5F"/>
    <w:rsid w:val="00991E47"/>
    <w:rsid w:val="009E0BE9"/>
    <w:rsid w:val="009F607A"/>
    <w:rsid w:val="00A20DB8"/>
    <w:rsid w:val="00A35087"/>
    <w:rsid w:val="00A764BA"/>
    <w:rsid w:val="00AB06E9"/>
    <w:rsid w:val="00AC135A"/>
    <w:rsid w:val="00B03EAF"/>
    <w:rsid w:val="00B040FD"/>
    <w:rsid w:val="00C20387"/>
    <w:rsid w:val="00C44646"/>
    <w:rsid w:val="00C80FE4"/>
    <w:rsid w:val="00CA37E1"/>
    <w:rsid w:val="00CA4851"/>
    <w:rsid w:val="00CC0B33"/>
    <w:rsid w:val="00CC695C"/>
    <w:rsid w:val="00CE1A7C"/>
    <w:rsid w:val="00CF4635"/>
    <w:rsid w:val="00D02293"/>
    <w:rsid w:val="00D41F18"/>
    <w:rsid w:val="00D509B8"/>
    <w:rsid w:val="00D61A6A"/>
    <w:rsid w:val="00DC5D2A"/>
    <w:rsid w:val="00DE18C0"/>
    <w:rsid w:val="00E074AB"/>
    <w:rsid w:val="00EE24F5"/>
    <w:rsid w:val="00EE3508"/>
    <w:rsid w:val="00EF0ACD"/>
    <w:rsid w:val="00EF401C"/>
    <w:rsid w:val="00F22F2D"/>
    <w:rsid w:val="00F24996"/>
    <w:rsid w:val="00F75DA2"/>
    <w:rsid w:val="00F90796"/>
    <w:rsid w:val="00F931BE"/>
    <w:rsid w:val="00FA23B1"/>
    <w:rsid w:val="00FD77FB"/>
    <w:rsid w:val="00FE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638F32"/>
  <w15:docId w15:val="{35A8C3E3-3835-A747-9CA4-231AEC3A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06E9"/>
  </w:style>
  <w:style w:type="paragraph" w:styleId="Titolo3">
    <w:name w:val="heading 3"/>
    <w:basedOn w:val="Normale"/>
    <w:next w:val="Normale"/>
    <w:qFormat/>
    <w:rsid w:val="00AB06E9"/>
    <w:pPr>
      <w:keepNext/>
      <w:spacing w:before="240" w:after="60"/>
      <w:jc w:val="center"/>
      <w:outlineLvl w:val="2"/>
    </w:pPr>
    <w:rPr>
      <w:i/>
      <w:caps/>
      <w:color w:val="0000FF"/>
      <w:sz w:val="22"/>
    </w:rPr>
  </w:style>
  <w:style w:type="paragraph" w:styleId="Titolo5">
    <w:name w:val="heading 5"/>
    <w:basedOn w:val="Normale"/>
    <w:next w:val="Normale"/>
    <w:qFormat/>
    <w:rsid w:val="00AB06E9"/>
    <w:pPr>
      <w:spacing w:before="240" w:after="60"/>
      <w:outlineLvl w:val="4"/>
    </w:pPr>
    <w:rPr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titolo3">
    <w:name w:val="Fabio titolo3"/>
    <w:rsid w:val="00AB06E9"/>
    <w:pPr>
      <w:spacing w:before="120" w:after="120"/>
      <w:jc w:val="center"/>
    </w:pPr>
    <w:rPr>
      <w:b/>
      <w:caps/>
      <w:noProof/>
      <w:color w:val="0000FF"/>
      <w:sz w:val="24"/>
    </w:rPr>
  </w:style>
  <w:style w:type="paragraph" w:customStyle="1" w:styleId="Fabiotitolo6">
    <w:name w:val="Fabio titolo6"/>
    <w:basedOn w:val="Fabiotitolo5"/>
    <w:next w:val="Normale"/>
    <w:rsid w:val="00AB06E9"/>
    <w:pPr>
      <w:jc w:val="left"/>
    </w:pPr>
    <w:rPr>
      <w:b/>
      <w:i/>
    </w:rPr>
  </w:style>
  <w:style w:type="paragraph" w:customStyle="1" w:styleId="Prova">
    <w:name w:val="Prova"/>
    <w:basedOn w:val="Normale"/>
    <w:rsid w:val="00AB06E9"/>
    <w:rPr>
      <w:b/>
      <w:caps/>
      <w:sz w:val="24"/>
    </w:rPr>
  </w:style>
  <w:style w:type="paragraph" w:customStyle="1" w:styleId="Fabiotitolo7">
    <w:name w:val="Fabio titolo7"/>
    <w:basedOn w:val="Fabiotitolo5"/>
    <w:next w:val="Normale"/>
    <w:rsid w:val="00AB06E9"/>
    <w:pPr>
      <w:spacing w:after="0"/>
    </w:pPr>
    <w:rPr>
      <w:i/>
      <w:caps w:val="0"/>
      <w:color w:val="800000"/>
      <w:sz w:val="20"/>
      <w:u w:val="single"/>
    </w:rPr>
  </w:style>
  <w:style w:type="paragraph" w:customStyle="1" w:styleId="Testo11">
    <w:name w:val="Testo 11"/>
    <w:basedOn w:val="Normale"/>
    <w:rsid w:val="00AB06E9"/>
    <w:pPr>
      <w:keepNext/>
      <w:jc w:val="both"/>
      <w:outlineLvl w:val="2"/>
    </w:pPr>
    <w:rPr>
      <w:sz w:val="22"/>
    </w:rPr>
  </w:style>
  <w:style w:type="paragraph" w:customStyle="1" w:styleId="Fabiotesto11">
    <w:name w:val="Fabio testo 11"/>
    <w:basedOn w:val="Normale"/>
    <w:rsid w:val="00AB06E9"/>
    <w:pPr>
      <w:keepNext/>
      <w:jc w:val="both"/>
      <w:outlineLvl w:val="2"/>
    </w:pPr>
    <w:rPr>
      <w:sz w:val="22"/>
    </w:rPr>
  </w:style>
  <w:style w:type="paragraph" w:customStyle="1" w:styleId="Fabiotesto9">
    <w:name w:val="Fabio testo9"/>
    <w:basedOn w:val="Normale"/>
    <w:rsid w:val="00AB06E9"/>
    <w:pPr>
      <w:keepNext/>
      <w:jc w:val="both"/>
      <w:outlineLvl w:val="2"/>
    </w:pPr>
    <w:rPr>
      <w:sz w:val="18"/>
    </w:rPr>
  </w:style>
  <w:style w:type="paragraph" w:customStyle="1" w:styleId="Fabiocorsivo10">
    <w:name w:val="Fabio corsivo10"/>
    <w:basedOn w:val="Normale"/>
    <w:next w:val="Normale"/>
    <w:rsid w:val="00AB06E9"/>
    <w:pPr>
      <w:keepNext/>
      <w:jc w:val="both"/>
      <w:outlineLvl w:val="2"/>
    </w:pPr>
    <w:rPr>
      <w:i/>
    </w:rPr>
  </w:style>
  <w:style w:type="paragraph" w:customStyle="1" w:styleId="Fabiocorsivo9">
    <w:name w:val="Fabio corsivo9"/>
    <w:basedOn w:val="Fabiocorsivo10"/>
    <w:next w:val="Normale"/>
    <w:rsid w:val="00AB06E9"/>
    <w:rPr>
      <w:sz w:val="18"/>
    </w:rPr>
  </w:style>
  <w:style w:type="paragraph" w:customStyle="1" w:styleId="Fabiotitolo5">
    <w:name w:val="Fabio titolo5"/>
    <w:basedOn w:val="Titolo5"/>
    <w:next w:val="Normale"/>
    <w:rsid w:val="00AB06E9"/>
    <w:pPr>
      <w:keepNext/>
      <w:spacing w:before="40" w:after="120"/>
      <w:jc w:val="both"/>
    </w:pPr>
    <w:rPr>
      <w:caps/>
      <w:color w:val="0000FF"/>
      <w:sz w:val="24"/>
    </w:rPr>
  </w:style>
  <w:style w:type="paragraph" w:customStyle="1" w:styleId="Fabiointestditta">
    <w:name w:val="Fabio intest. ditta"/>
    <w:basedOn w:val="Normale"/>
    <w:next w:val="Fabiocorsivo10"/>
    <w:rsid w:val="00AB06E9"/>
    <w:rPr>
      <w:b/>
      <w:i/>
      <w:color w:val="808080"/>
      <w:sz w:val="22"/>
    </w:rPr>
  </w:style>
  <w:style w:type="paragraph" w:customStyle="1" w:styleId="Fabiointest">
    <w:name w:val="Fabio intest."/>
    <w:basedOn w:val="Fabiocorsivo10"/>
    <w:rsid w:val="00AB06E9"/>
    <w:pPr>
      <w:spacing w:after="240"/>
      <w:outlineLvl w:val="4"/>
    </w:pPr>
    <w:rPr>
      <w:sz w:val="22"/>
    </w:rPr>
  </w:style>
  <w:style w:type="paragraph" w:customStyle="1" w:styleId="Fabiopipag">
    <w:name w:val="Fabio piè pag."/>
    <w:basedOn w:val="Normale"/>
    <w:rsid w:val="00AB06E9"/>
    <w:pPr>
      <w:jc w:val="center"/>
    </w:pPr>
    <w:rPr>
      <w:color w:val="808080"/>
    </w:rPr>
  </w:style>
  <w:style w:type="paragraph" w:customStyle="1" w:styleId="Fabiotitolo2">
    <w:name w:val="Fabio titolo2"/>
    <w:basedOn w:val="Titolo3"/>
    <w:rsid w:val="00AB06E9"/>
    <w:pPr>
      <w:pBdr>
        <w:top w:val="single" w:sz="4" w:space="1" w:color="800000" w:shadow="1"/>
        <w:left w:val="single" w:sz="4" w:space="4" w:color="800000" w:shadow="1"/>
        <w:bottom w:val="single" w:sz="4" w:space="1" w:color="800000" w:shadow="1"/>
        <w:right w:val="single" w:sz="4" w:space="4" w:color="800000" w:shadow="1"/>
      </w:pBdr>
      <w:spacing w:before="0" w:after="0"/>
    </w:pPr>
    <w:rPr>
      <w:b/>
      <w:i w:val="0"/>
      <w:caps w:val="0"/>
      <w:color w:val="800000"/>
      <w:sz w:val="36"/>
    </w:rPr>
  </w:style>
  <w:style w:type="paragraph" w:customStyle="1" w:styleId="Fabiotitolo10">
    <w:name w:val="Fabio titolo10"/>
    <w:basedOn w:val="Normale"/>
    <w:rsid w:val="00AB06E9"/>
    <w:rPr>
      <w:caps/>
      <w:color w:val="0000FF"/>
    </w:rPr>
  </w:style>
  <w:style w:type="paragraph" w:customStyle="1" w:styleId="Fabioelenco1">
    <w:name w:val="Fabio elenco1"/>
    <w:basedOn w:val="Normale"/>
    <w:rsid w:val="00AB06E9"/>
    <w:pPr>
      <w:jc w:val="both"/>
    </w:pPr>
  </w:style>
  <w:style w:type="paragraph" w:customStyle="1" w:styleId="Fabioelenco2">
    <w:name w:val="Fabio elenco2"/>
    <w:basedOn w:val="Fabioelenco1"/>
    <w:rsid w:val="00AB06E9"/>
    <w:pPr>
      <w:numPr>
        <w:numId w:val="9"/>
      </w:numPr>
    </w:pPr>
  </w:style>
  <w:style w:type="paragraph" w:customStyle="1" w:styleId="Stile1">
    <w:name w:val="Stile1"/>
    <w:basedOn w:val="Corpotesto"/>
    <w:rsid w:val="00AB06E9"/>
    <w:pPr>
      <w:spacing w:after="0"/>
      <w:jc w:val="both"/>
    </w:pPr>
  </w:style>
  <w:style w:type="paragraph" w:styleId="Corpotesto">
    <w:name w:val="Body Text"/>
    <w:basedOn w:val="Normale"/>
    <w:rsid w:val="00AB06E9"/>
    <w:pPr>
      <w:spacing w:after="120"/>
    </w:pPr>
  </w:style>
  <w:style w:type="paragraph" w:styleId="Intestazione">
    <w:name w:val="header"/>
    <w:basedOn w:val="Normale"/>
    <w:rsid w:val="00AB06E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AB06E9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AB0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basedOn w:val="Carpredefinitoparagrafo"/>
    <w:link w:val="Pidipagina"/>
    <w:rsid w:val="00EE24F5"/>
  </w:style>
  <w:style w:type="paragraph" w:customStyle="1" w:styleId="vr">
    <w:name w:val="vr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x">
    <w:name w:val="tx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4B7817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B7817"/>
    <w:rPr>
      <w:sz w:val="24"/>
      <w:szCs w:val="24"/>
    </w:rPr>
  </w:style>
  <w:style w:type="character" w:customStyle="1" w:styleId="TestocommentoCarattere">
    <w:name w:val="Testo commento Carattere"/>
    <w:link w:val="Testocommento"/>
    <w:uiPriority w:val="99"/>
    <w:semiHidden/>
    <w:rsid w:val="004B7817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B7817"/>
    <w:rPr>
      <w:b/>
      <w:bCs/>
      <w:sz w:val="20"/>
      <w:szCs w:val="20"/>
    </w:rPr>
  </w:style>
  <w:style w:type="character" w:customStyle="1" w:styleId="SoggettocommentoCarattere">
    <w:name w:val="Soggetto commento Carattere"/>
    <w:link w:val="Soggettocommento"/>
    <w:uiPriority w:val="99"/>
    <w:semiHidden/>
    <w:rsid w:val="004B7817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B7817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4B7817"/>
    <w:rPr>
      <w:rFonts w:ascii="Lucida Grande" w:hAnsi="Lucida Grande" w:cs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B0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84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23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zio\Desktop\TRONCO%20DI%20CONO\CIODUE%20ITALIA\MODULISTICA%20AZIENDALE\Facsimili\10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Settings\Ezio\Desktop\TRONCO DI CONO\CIODUE ITALIA\MODULISTICA AZIENDALE\Facsimili\10.dot</Template>
  <TotalTime>61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FACSIMILE 10</vt:lpstr>
    </vt:vector>
  </TitlesOfParts>
  <Company>IDEAMBIENTE s.r.l.</Company>
  <LinksUpToDate>false</LinksUpToDate>
  <CharactersWithSpaces>3825</CharactersWithSpaces>
  <SharedDoc>false</SharedDoc>
  <HLinks>
    <vt:vector size="6" baseType="variant">
      <vt:variant>
        <vt:i4>7602204</vt:i4>
      </vt:variant>
      <vt:variant>
        <vt:i4>11836</vt:i4>
      </vt:variant>
      <vt:variant>
        <vt:i4>1025</vt:i4>
      </vt:variant>
      <vt:variant>
        <vt:i4>1</vt:i4>
      </vt:variant>
      <vt:variant>
        <vt:lpwstr>Logo Stone_ridotto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FACSIMILE 10</dc:title>
  <dc:creator>Ezio Granchelli</dc:creator>
  <cp:lastModifiedBy>Sara Carlorecchio</cp:lastModifiedBy>
  <cp:revision>30</cp:revision>
  <cp:lastPrinted>2019-02-28T14:54:00Z</cp:lastPrinted>
  <dcterms:created xsi:type="dcterms:W3CDTF">2014-05-13T08:18:00Z</dcterms:created>
  <dcterms:modified xsi:type="dcterms:W3CDTF">2026-10-18T20:42:00Z</dcterms:modified>
</cp:coreProperties>
</file>