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4E06C" w14:textId="784021DF" w:rsidR="00B73D19" w:rsidRPr="00A13671" w:rsidRDefault="003E2BF7" w:rsidP="00B73D19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center"/>
        <w:rPr>
          <w:rFonts w:ascii="Aptos" w:hAnsi="Aptos"/>
          <w:b/>
          <w:sz w:val="28"/>
          <w:szCs w:val="28"/>
        </w:rPr>
      </w:pPr>
      <w:r w:rsidRPr="00A13671">
        <w:rPr>
          <w:rFonts w:ascii="Aptos" w:hAnsi="Aptos"/>
          <w:b/>
          <w:sz w:val="28"/>
          <w:szCs w:val="28"/>
        </w:rPr>
        <w:t>Verbale di avvenu</w:t>
      </w:r>
      <w:r w:rsidR="00B73D19" w:rsidRPr="00A13671">
        <w:rPr>
          <w:rFonts w:ascii="Aptos" w:hAnsi="Aptos"/>
          <w:b/>
          <w:sz w:val="28"/>
          <w:szCs w:val="28"/>
        </w:rPr>
        <w:t>ta consegna dei</w:t>
      </w:r>
    </w:p>
    <w:p w14:paraId="4AE4AB4E" w14:textId="40644F8F" w:rsidR="00986851" w:rsidRPr="00A13671" w:rsidRDefault="00B73D19" w:rsidP="00A13671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center"/>
        <w:rPr>
          <w:rFonts w:ascii="Aptos" w:hAnsi="Aptos"/>
          <w:b/>
          <w:sz w:val="28"/>
          <w:szCs w:val="28"/>
        </w:rPr>
      </w:pPr>
      <w:r w:rsidRPr="00A13671">
        <w:rPr>
          <w:rFonts w:ascii="Aptos" w:hAnsi="Aptos"/>
          <w:b/>
          <w:sz w:val="28"/>
          <w:szCs w:val="28"/>
        </w:rPr>
        <w:t>Dispositivi di Protezione Individuale e di avvenuta Formazione del personale</w:t>
      </w:r>
    </w:p>
    <w:tbl>
      <w:tblPr>
        <w:tblStyle w:val="Grigliatabella"/>
        <w:tblW w:w="5000" w:type="pct"/>
        <w:tblLayout w:type="fixed"/>
        <w:tblLook w:val="04A0" w:firstRow="1" w:lastRow="0" w:firstColumn="1" w:lastColumn="0" w:noHBand="0" w:noVBand="1"/>
      </w:tblPr>
      <w:tblGrid>
        <w:gridCol w:w="3227"/>
        <w:gridCol w:w="429"/>
        <w:gridCol w:w="1415"/>
        <w:gridCol w:w="4783"/>
      </w:tblGrid>
      <w:tr w:rsidR="005249E0" w:rsidRPr="00A13671" w14:paraId="179B5792" w14:textId="77777777" w:rsidTr="00A13671">
        <w:tc>
          <w:tcPr>
            <w:tcW w:w="1637" w:type="pct"/>
            <w:shd w:val="clear" w:color="auto" w:fill="F2F2F2" w:themeFill="background1" w:themeFillShade="F2"/>
            <w:vAlign w:val="center"/>
          </w:tcPr>
          <w:p w14:paraId="418CBA42" w14:textId="77777777" w:rsidR="005249E0" w:rsidRPr="00A13671" w:rsidRDefault="005249E0" w:rsidP="00986851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sz w:val="24"/>
                <w:szCs w:val="24"/>
              </w:rPr>
            </w:pPr>
            <w:r w:rsidRPr="00A13671">
              <w:rPr>
                <w:rFonts w:ascii="Aptos" w:hAnsi="Aptos"/>
                <w:b/>
                <w:sz w:val="24"/>
                <w:szCs w:val="24"/>
              </w:rPr>
              <w:t>GRUPPO OMOGENEO</w:t>
            </w:r>
          </w:p>
        </w:tc>
        <w:tc>
          <w:tcPr>
            <w:tcW w:w="217" w:type="pct"/>
            <w:vAlign w:val="center"/>
          </w:tcPr>
          <w:p w14:paraId="4ED25788" w14:textId="38E233A4" w:rsidR="005249E0" w:rsidRPr="002771E7" w:rsidRDefault="002771E7" w:rsidP="00986851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2771E7">
              <w:rPr>
                <w:rFonts w:ascii="Aptos" w:hAnsi="Aptos"/>
                <w:b/>
                <w:color w:val="FF0000"/>
                <w:sz w:val="24"/>
                <w:szCs w:val="24"/>
              </w:rPr>
              <w:t xml:space="preserve">N </w:t>
            </w:r>
          </w:p>
        </w:tc>
        <w:tc>
          <w:tcPr>
            <w:tcW w:w="718" w:type="pct"/>
            <w:shd w:val="clear" w:color="auto" w:fill="F2F2F2" w:themeFill="background1" w:themeFillShade="F2"/>
          </w:tcPr>
          <w:p w14:paraId="7674E946" w14:textId="77777777" w:rsidR="005249E0" w:rsidRPr="00A13671" w:rsidRDefault="005249E0" w:rsidP="005249E0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sz w:val="24"/>
                <w:szCs w:val="24"/>
              </w:rPr>
            </w:pPr>
            <w:r w:rsidRPr="00A13671">
              <w:rPr>
                <w:rFonts w:ascii="Aptos" w:hAnsi="Aptos"/>
                <w:b/>
                <w:sz w:val="24"/>
                <w:szCs w:val="24"/>
              </w:rPr>
              <w:t>Mansione</w:t>
            </w:r>
          </w:p>
        </w:tc>
        <w:tc>
          <w:tcPr>
            <w:tcW w:w="2427" w:type="pct"/>
            <w:vAlign w:val="center"/>
          </w:tcPr>
          <w:p w14:paraId="7E261FB5" w14:textId="544589CC" w:rsidR="005249E0" w:rsidRPr="002771E7" w:rsidRDefault="002771E7" w:rsidP="005249E0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color w:val="FF0000"/>
                <w:sz w:val="24"/>
                <w:szCs w:val="24"/>
              </w:rPr>
            </w:pPr>
            <w:r w:rsidRPr="002771E7">
              <w:rPr>
                <w:rFonts w:ascii="Aptos" w:hAnsi="Aptos"/>
                <w:b/>
                <w:color w:val="FF0000"/>
                <w:sz w:val="24"/>
                <w:szCs w:val="24"/>
              </w:rPr>
              <w:t>NOME GRUPPO OMOGENEO</w:t>
            </w:r>
          </w:p>
        </w:tc>
      </w:tr>
    </w:tbl>
    <w:p w14:paraId="3AE320BA" w14:textId="624B8EA8" w:rsidR="003E2BF7" w:rsidRPr="00A13671" w:rsidRDefault="00986851" w:rsidP="00986851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 xml:space="preserve">I sottoscritti addetti ai lavori </w:t>
      </w:r>
      <w:r w:rsidR="0078600F" w:rsidRPr="00A13671">
        <w:rPr>
          <w:rFonts w:ascii="Aptos" w:hAnsi="Aptos"/>
        </w:rPr>
        <w:t xml:space="preserve">dell’azienda </w:t>
      </w:r>
      <w:r w:rsidR="002771E7" w:rsidRPr="002771E7">
        <w:rPr>
          <w:rFonts w:ascii="Aptos" w:hAnsi="Aptos"/>
          <w:b/>
          <w:color w:val="FF0000"/>
          <w:sz w:val="22"/>
          <w:szCs w:val="22"/>
        </w:rPr>
        <w:t>RAGIONE SOCIALE</w:t>
      </w:r>
      <w:r w:rsidR="009803A9" w:rsidRPr="00A13671">
        <w:rPr>
          <w:rFonts w:ascii="Aptos" w:hAnsi="Aptos"/>
        </w:rPr>
        <w:t xml:space="preserve"> </w:t>
      </w:r>
      <w:r w:rsidR="003E2BF7" w:rsidRPr="00A13671">
        <w:rPr>
          <w:rFonts w:ascii="Aptos" w:hAnsi="Aptos"/>
        </w:rPr>
        <w:t xml:space="preserve">in attuazione delle disposizioni del </w:t>
      </w:r>
      <w:proofErr w:type="spellStart"/>
      <w:r w:rsidR="003E2BF7" w:rsidRPr="00A13671">
        <w:rPr>
          <w:rFonts w:ascii="Aptos" w:hAnsi="Aptos"/>
        </w:rPr>
        <w:t>D.Lgs.</w:t>
      </w:r>
      <w:proofErr w:type="spellEnd"/>
      <w:r w:rsidR="003E2BF7" w:rsidRPr="00A13671">
        <w:rPr>
          <w:rFonts w:ascii="Aptos" w:hAnsi="Aptos"/>
        </w:rPr>
        <w:t xml:space="preserve"> 81/2008 e </w:t>
      </w:r>
      <w:proofErr w:type="spellStart"/>
      <w:r w:rsidR="003E2BF7" w:rsidRPr="00A13671">
        <w:rPr>
          <w:rFonts w:ascii="Aptos" w:hAnsi="Aptos"/>
        </w:rPr>
        <w:t>ss.mm.ii</w:t>
      </w:r>
      <w:proofErr w:type="spellEnd"/>
      <w:r w:rsidR="003E2BF7" w:rsidRPr="00A13671">
        <w:rPr>
          <w:rFonts w:ascii="Aptos" w:hAnsi="Aptos"/>
        </w:rPr>
        <w:t>. in riferimento alla specifica mansione,</w:t>
      </w:r>
      <w:r w:rsidR="00404F5A">
        <w:rPr>
          <w:rFonts w:ascii="Aptos" w:hAnsi="Aptos"/>
        </w:rPr>
        <w:t xml:space="preserve"> </w:t>
      </w:r>
      <w:r w:rsidR="003E2BF7" w:rsidRPr="00A13671">
        <w:rPr>
          <w:rFonts w:ascii="Aptos" w:hAnsi="Aptos"/>
        </w:rPr>
        <w:t>dichiar</w:t>
      </w:r>
      <w:r w:rsidRPr="00A13671">
        <w:rPr>
          <w:rFonts w:ascii="Aptos" w:hAnsi="Aptos"/>
        </w:rPr>
        <w:t>ano</w:t>
      </w:r>
      <w:r w:rsidR="003E2BF7" w:rsidRPr="00A13671">
        <w:rPr>
          <w:rFonts w:ascii="Aptos" w:hAnsi="Aptos"/>
        </w:rPr>
        <w:t>:</w:t>
      </w:r>
    </w:p>
    <w:p w14:paraId="366B5D75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essere stat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adeguatamente format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ed informat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in relazioni ai rischi di infortunio connessi con la specifica mansione;</w:t>
      </w:r>
    </w:p>
    <w:p w14:paraId="4FED1BD5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aver preso visione del documento di valutazione dei rischi</w:t>
      </w:r>
      <w:r w:rsidR="00986851" w:rsidRPr="00A13671">
        <w:rPr>
          <w:rFonts w:ascii="Aptos" w:hAnsi="Aptos"/>
        </w:rPr>
        <w:t>;</w:t>
      </w:r>
    </w:p>
    <w:p w14:paraId="56519B69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essere stat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adeguatamente format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>ed informat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>in relazione alle procedure esecutive di lavoro da adottare al fine di applicare correttamente le misure di prevenzione e protezione stabilite dalla direzione aziendale nel rispetto della normativa vigente in materia;</w:t>
      </w:r>
    </w:p>
    <w:p w14:paraId="13C3ED9A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essere stat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>adeguatamente format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ed informat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 xml:space="preserve">in relazione alle procedure adottate </w:t>
      </w:r>
      <w:r w:rsidR="00986851" w:rsidRPr="00A13671">
        <w:rPr>
          <w:rFonts w:ascii="Aptos" w:hAnsi="Aptos"/>
        </w:rPr>
        <w:t>e</w:t>
      </w:r>
      <w:r w:rsidRPr="00A13671">
        <w:rPr>
          <w:rFonts w:ascii="Aptos" w:hAnsi="Aptos"/>
        </w:rPr>
        <w:t xml:space="preserve"> da adottare in caso di emergenza antincendio, evacuazione e primo soccorso al fine di ridurre al minimo le probabilità di infortunio, nel rispetto delle normative vigenti in materia;</w:t>
      </w:r>
    </w:p>
    <w:p w14:paraId="5E7EFA58" w14:textId="77777777" w:rsidR="003E2BF7" w:rsidRPr="00A13671" w:rsidRDefault="003E2BF7" w:rsidP="00986851">
      <w:pPr>
        <w:widowControl w:val="0"/>
        <w:numPr>
          <w:ilvl w:val="0"/>
          <w:numId w:val="14"/>
        </w:numPr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 essere stat</w:t>
      </w:r>
      <w:r w:rsidR="00986851" w:rsidRPr="00A13671">
        <w:rPr>
          <w:rFonts w:ascii="Aptos" w:hAnsi="Aptos"/>
        </w:rPr>
        <w:t>i</w:t>
      </w:r>
      <w:r w:rsidRPr="00A13671">
        <w:rPr>
          <w:rFonts w:ascii="Aptos" w:hAnsi="Aptos"/>
        </w:rPr>
        <w:t xml:space="preserve"> informat</w:t>
      </w:r>
      <w:r w:rsidR="00986851" w:rsidRPr="00A13671">
        <w:rPr>
          <w:rFonts w:ascii="Aptos" w:hAnsi="Aptos"/>
        </w:rPr>
        <w:t xml:space="preserve">i </w:t>
      </w:r>
      <w:r w:rsidRPr="00A13671">
        <w:rPr>
          <w:rFonts w:ascii="Aptos" w:hAnsi="Aptos"/>
        </w:rPr>
        <w:t>in relazione alla composizione del Servizio di Prevenzione e Protezione aziendale;</w:t>
      </w:r>
    </w:p>
    <w:p w14:paraId="4856F429" w14:textId="77777777" w:rsidR="003E2BF7" w:rsidRPr="00A13671" w:rsidRDefault="003E2BF7" w:rsidP="00986851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Dichiar</w:t>
      </w:r>
      <w:r w:rsidR="00986851" w:rsidRPr="00A13671">
        <w:rPr>
          <w:rFonts w:ascii="Aptos" w:hAnsi="Aptos"/>
        </w:rPr>
        <w:t>ano</w:t>
      </w:r>
      <w:r w:rsidRPr="00A13671">
        <w:rPr>
          <w:rFonts w:ascii="Aptos" w:hAnsi="Aptos"/>
        </w:rPr>
        <w:t xml:space="preserve"> inoltre, di aver ricevuto i seguenti dispositivi di protezione individuale necessari per il corretto e sicuro svolgimento dei lavori: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8"/>
        <w:gridCol w:w="1652"/>
        <w:gridCol w:w="3443"/>
        <w:gridCol w:w="1414"/>
      </w:tblGrid>
      <w:tr w:rsidR="00165440" w:rsidRPr="00A13671" w14:paraId="76A50253" w14:textId="77777777" w:rsidTr="00B73D19">
        <w:trPr>
          <w:trHeight w:val="340"/>
        </w:trPr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14:paraId="509C36D5" w14:textId="6DD9D516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Elmetto per industria/edilizia</w:t>
            </w:r>
          </w:p>
          <w:p w14:paraId="4AE19BD7" w14:textId="00A565E8" w:rsidR="00165440" w:rsidRDefault="0091770E" w:rsidP="001721F1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="00165440" w:rsidRPr="001211E9">
              <w:rPr>
                <w:rFonts w:ascii="Aptos" w:hAnsi="Aptos"/>
              </w:rPr>
              <w:t xml:space="preserve"> Calzature</w:t>
            </w:r>
          </w:p>
          <w:p w14:paraId="337FA019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antipolvere</w:t>
            </w:r>
          </w:p>
          <w:p w14:paraId="422DBAF2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nebbie acquose</w:t>
            </w:r>
          </w:p>
          <w:p w14:paraId="6F69A3E9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nebbie oleose</w:t>
            </w:r>
          </w:p>
          <w:p w14:paraId="42C22538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per </w:t>
            </w:r>
            <w:proofErr w:type="spellStart"/>
            <w:r w:rsidRPr="001211E9">
              <w:rPr>
                <w:rFonts w:ascii="Aptos" w:hAnsi="Aptos"/>
              </w:rPr>
              <w:t>bioaerosol</w:t>
            </w:r>
            <w:proofErr w:type="spellEnd"/>
          </w:p>
          <w:p w14:paraId="2D1AADB0" w14:textId="77777777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Maschera antigas</w:t>
            </w:r>
          </w:p>
          <w:p w14:paraId="7385F254" w14:textId="5A716760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Filtri per maschera</w:t>
            </w:r>
            <w:r>
              <w:rPr>
                <w:rFonts w:ascii="Aptos" w:hAnsi="Aptos"/>
              </w:rPr>
              <w:t xml:space="preserve"> (A-B-E-K)</w:t>
            </w:r>
          </w:p>
          <w:p w14:paraId="22BB4EC2" w14:textId="14BA19CB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Occhiali</w:t>
            </w:r>
            <w:r>
              <w:rPr>
                <w:rFonts w:ascii="Aptos" w:hAnsi="Aptos"/>
              </w:rPr>
              <w:t xml:space="preserve"> protettivi</w:t>
            </w:r>
          </w:p>
          <w:p w14:paraId="11F82B8F" w14:textId="4DCAA6AB" w:rsidR="001211E9" w:rsidRPr="001211E9" w:rsidRDefault="001211E9" w:rsidP="001211E9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Occhiali</w:t>
            </w:r>
            <w:r w:rsidR="00C26697">
              <w:rPr>
                <w:rFonts w:ascii="Aptos" w:hAnsi="Aptos"/>
              </w:rPr>
              <w:t>/schermi</w:t>
            </w:r>
            <w:r>
              <w:rPr>
                <w:rFonts w:ascii="Aptos" w:hAnsi="Aptos"/>
              </w:rPr>
              <w:t xml:space="preserve"> per saldature</w:t>
            </w:r>
          </w:p>
          <w:p w14:paraId="262E91F5" w14:textId="77777777" w:rsidR="001211E9" w:rsidRPr="00A13671" w:rsidRDefault="001211E9" w:rsidP="001211E9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(rischi meccanici) </w:t>
            </w:r>
          </w:p>
          <w:p w14:paraId="63A22CD5" w14:textId="77777777" w:rsidR="001211E9" w:rsidRPr="00A13671" w:rsidRDefault="001211E9" w:rsidP="001211E9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(chimici/biologici)</w:t>
            </w:r>
          </w:p>
          <w:p w14:paraId="6B4FFEBF" w14:textId="7DE3F02C" w:rsidR="00165440" w:rsidRPr="001211E9" w:rsidRDefault="001211E9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</w:t>
            </w:r>
            <w:r>
              <w:rPr>
                <w:rFonts w:ascii="Aptos" w:hAnsi="Aptos"/>
              </w:rPr>
              <w:t xml:space="preserve">antitaglio maglia </w:t>
            </w:r>
            <w:proofErr w:type="spellStart"/>
            <w:r>
              <w:rPr>
                <w:rFonts w:ascii="Aptos" w:hAnsi="Aptos"/>
              </w:rPr>
              <w:t>met</w:t>
            </w:r>
            <w:proofErr w:type="spellEnd"/>
            <w:r>
              <w:rPr>
                <w:rFonts w:ascii="Aptos" w:hAnsi="Aptos"/>
              </w:rPr>
              <w:t>.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</w:tcPr>
          <w:p w14:paraId="0A03D709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397</w:t>
            </w:r>
          </w:p>
          <w:p w14:paraId="76ECCE22" w14:textId="03F73134" w:rsidR="00165440" w:rsidRDefault="00165440" w:rsidP="001721F1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 xml:space="preserve">EN </w:t>
            </w:r>
            <w:r w:rsidR="003D1893" w:rsidRPr="001211E9">
              <w:rPr>
                <w:rFonts w:ascii="Aptos" w:hAnsi="Aptos"/>
              </w:rPr>
              <w:t>20</w:t>
            </w:r>
            <w:r w:rsidRPr="001211E9">
              <w:rPr>
                <w:rFonts w:ascii="Aptos" w:hAnsi="Aptos"/>
              </w:rPr>
              <w:t>345</w:t>
            </w:r>
          </w:p>
          <w:p w14:paraId="4FC19F2C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149</w:t>
            </w:r>
          </w:p>
          <w:p w14:paraId="52043A11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149 S</w:t>
            </w:r>
          </w:p>
          <w:p w14:paraId="07348B46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149 SL</w:t>
            </w:r>
          </w:p>
          <w:p w14:paraId="05CFC1E4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149 S</w:t>
            </w:r>
          </w:p>
          <w:p w14:paraId="0E4E09EB" w14:textId="2303DAF9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</w:t>
            </w:r>
            <w:r>
              <w:rPr>
                <w:rFonts w:ascii="Aptos" w:hAnsi="Aptos"/>
                <w:lang w:val="en-US"/>
              </w:rPr>
              <w:t>36</w:t>
            </w:r>
          </w:p>
          <w:p w14:paraId="62DF37CA" w14:textId="58DEFE11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EN 14387</w:t>
            </w:r>
          </w:p>
          <w:p w14:paraId="6E251B95" w14:textId="77777777" w:rsidR="001211E9" w:rsidRPr="001211E9" w:rsidRDefault="001211E9" w:rsidP="001211E9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166</w:t>
            </w:r>
          </w:p>
          <w:p w14:paraId="1002F7D9" w14:textId="13C69907" w:rsidR="001211E9" w:rsidRPr="001211E9" w:rsidRDefault="001211E9" w:rsidP="001721F1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EN 169/175</w:t>
            </w:r>
          </w:p>
          <w:p w14:paraId="350612CB" w14:textId="77777777" w:rsidR="001211E9" w:rsidRPr="00A13671" w:rsidRDefault="001211E9" w:rsidP="001211E9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388</w:t>
            </w:r>
          </w:p>
          <w:p w14:paraId="450BBB5B" w14:textId="77777777" w:rsidR="001211E9" w:rsidRPr="00A13671" w:rsidRDefault="001211E9" w:rsidP="001211E9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374</w:t>
            </w:r>
          </w:p>
          <w:p w14:paraId="039E3756" w14:textId="77777777" w:rsidR="00165440" w:rsidRDefault="001211E9" w:rsidP="00C2669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EN 1082</w:t>
            </w:r>
          </w:p>
          <w:p w14:paraId="30FECA93" w14:textId="2C81D141" w:rsidR="00C26697" w:rsidRPr="001211E9" w:rsidRDefault="00C26697" w:rsidP="00C26697">
            <w:pPr>
              <w:rPr>
                <w:rFonts w:ascii="Aptos" w:hAnsi="Aptos"/>
                <w:caps/>
              </w:rPr>
            </w:pP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</w:tcPr>
          <w:p w14:paraId="06A0BDC7" w14:textId="77777777" w:rsidR="00C26697" w:rsidRPr="00A13671" w:rsidRDefault="00C26697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prot. caldo</w:t>
            </w:r>
          </w:p>
          <w:p w14:paraId="5F9D294C" w14:textId="77777777" w:rsidR="00C26697" w:rsidRPr="00A13671" w:rsidRDefault="00C26697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prot. freddo</w:t>
            </w:r>
          </w:p>
          <w:p w14:paraId="2B4636AE" w14:textId="77777777" w:rsidR="00C26697" w:rsidRPr="00A13671" w:rsidRDefault="00C26697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per saldatori</w:t>
            </w:r>
          </w:p>
          <w:p w14:paraId="3FAC8488" w14:textId="77777777" w:rsidR="00C26697" w:rsidRPr="00A13671" w:rsidRDefault="00C26697" w:rsidP="00C26697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Pr="00A13671">
              <w:rPr>
                <w:rFonts w:ascii="Aptos" w:hAnsi="Aptos"/>
              </w:rPr>
              <w:t xml:space="preserve"> Guanti dielettrici</w:t>
            </w:r>
          </w:p>
          <w:p w14:paraId="3A7566E6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Otoprotettori</w:t>
            </w:r>
          </w:p>
          <w:p w14:paraId="458F3FA8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Indumenti di protezione</w:t>
            </w:r>
          </w:p>
          <w:p w14:paraId="43E50908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Indumenti alta visibilità</w:t>
            </w:r>
          </w:p>
          <w:p w14:paraId="00FC0D17" w14:textId="476A5A6C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Indumenti </w:t>
            </w:r>
            <w:r>
              <w:rPr>
                <w:rFonts w:ascii="Aptos" w:hAnsi="Aptos"/>
              </w:rPr>
              <w:t>contro agenti chimici</w:t>
            </w:r>
          </w:p>
          <w:p w14:paraId="32A5E3A9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</w:t>
            </w:r>
            <w:proofErr w:type="spellStart"/>
            <w:r w:rsidRPr="001211E9">
              <w:rPr>
                <w:rFonts w:ascii="Aptos" w:hAnsi="Aptos"/>
              </w:rPr>
              <w:t>Indum</w:t>
            </w:r>
            <w:proofErr w:type="spellEnd"/>
            <w:r w:rsidRPr="001211E9">
              <w:rPr>
                <w:rFonts w:ascii="Aptos" w:hAnsi="Aptos"/>
              </w:rPr>
              <w:t>. contro intemperie</w:t>
            </w:r>
          </w:p>
          <w:p w14:paraId="1A11C701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</w:t>
            </w:r>
            <w:proofErr w:type="spellStart"/>
            <w:r w:rsidRPr="001211E9">
              <w:rPr>
                <w:rFonts w:ascii="Aptos" w:hAnsi="Aptos"/>
              </w:rPr>
              <w:t>Indum</w:t>
            </w:r>
            <w:proofErr w:type="spellEnd"/>
            <w:r w:rsidRPr="001211E9">
              <w:rPr>
                <w:rFonts w:ascii="Aptos" w:hAnsi="Aptos"/>
              </w:rPr>
              <w:t>. per saldature</w:t>
            </w:r>
          </w:p>
          <w:p w14:paraId="6C46043E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</w:t>
            </w:r>
            <w:proofErr w:type="spellStart"/>
            <w:r w:rsidRPr="001211E9">
              <w:rPr>
                <w:rFonts w:ascii="Aptos" w:hAnsi="Aptos"/>
              </w:rPr>
              <w:t>Indum</w:t>
            </w:r>
            <w:proofErr w:type="spellEnd"/>
            <w:r w:rsidRPr="001211E9">
              <w:rPr>
                <w:rFonts w:ascii="Aptos" w:hAnsi="Aptos"/>
              </w:rPr>
              <w:t>. contro coltelli a mano</w:t>
            </w:r>
          </w:p>
          <w:p w14:paraId="7C7AF46D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</w:t>
            </w:r>
            <w:proofErr w:type="spellStart"/>
            <w:r w:rsidRPr="001211E9">
              <w:rPr>
                <w:rFonts w:ascii="Aptos" w:hAnsi="Aptos"/>
              </w:rPr>
              <w:t>Indum</w:t>
            </w:r>
            <w:proofErr w:type="spellEnd"/>
            <w:r w:rsidRPr="001211E9">
              <w:rPr>
                <w:rFonts w:ascii="Aptos" w:hAnsi="Aptos"/>
              </w:rPr>
              <w:t>. protezione freddo</w:t>
            </w:r>
          </w:p>
          <w:p w14:paraId="01277946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211E9">
              <w:rPr>
                <w:rFonts w:ascii="Aptos" w:hAnsi="Aptos"/>
              </w:rPr>
              <w:instrText xml:space="preserve"> FORMCHECKBOX </w:instrText>
            </w:r>
            <w:r w:rsidRPr="001211E9">
              <w:rPr>
                <w:rFonts w:ascii="Aptos" w:hAnsi="Aptos"/>
              </w:rPr>
            </w:r>
            <w:r w:rsidRPr="001211E9">
              <w:rPr>
                <w:rFonts w:ascii="Aptos" w:hAnsi="Aptos"/>
              </w:rPr>
              <w:fldChar w:fldCharType="separate"/>
            </w:r>
            <w:r w:rsidRPr="001211E9">
              <w:rPr>
                <w:rFonts w:ascii="Aptos" w:hAnsi="Aptos"/>
              </w:rPr>
              <w:fldChar w:fldCharType="end"/>
            </w:r>
            <w:r w:rsidRPr="001211E9">
              <w:rPr>
                <w:rFonts w:ascii="Aptos" w:hAnsi="Aptos"/>
              </w:rPr>
              <w:t xml:space="preserve"> Dispositivi anticaduta</w:t>
            </w:r>
          </w:p>
          <w:p w14:paraId="665BC328" w14:textId="0D538622" w:rsidR="00165440" w:rsidRPr="00A13671" w:rsidRDefault="008B29A1" w:rsidP="001721F1">
            <w:pPr>
              <w:rPr>
                <w:rFonts w:ascii="Aptos" w:hAnsi="Aptos"/>
              </w:rPr>
            </w:pPr>
            <w:r w:rsidRPr="00A13671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65440" w:rsidRPr="00A13671">
              <w:rPr>
                <w:rFonts w:ascii="Aptos" w:hAnsi="Aptos"/>
              </w:rPr>
              <w:instrText xml:space="preserve"> FORMCHECKBOX </w:instrText>
            </w:r>
            <w:r w:rsidRPr="00A13671">
              <w:rPr>
                <w:rFonts w:ascii="Aptos" w:hAnsi="Aptos"/>
              </w:rPr>
            </w:r>
            <w:r w:rsidRPr="00A13671">
              <w:rPr>
                <w:rFonts w:ascii="Aptos" w:hAnsi="Aptos"/>
              </w:rPr>
              <w:fldChar w:fldCharType="separate"/>
            </w:r>
            <w:r w:rsidRPr="00A13671">
              <w:rPr>
                <w:rFonts w:ascii="Aptos" w:hAnsi="Aptos"/>
              </w:rPr>
              <w:fldChar w:fldCharType="end"/>
            </w:r>
            <w:r w:rsidR="00165440" w:rsidRPr="00A13671">
              <w:rPr>
                <w:rFonts w:ascii="Aptos" w:hAnsi="Aptos"/>
              </w:rPr>
              <w:t xml:space="preserve"> Altro: ………………………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B4B7F2E" w14:textId="77777777" w:rsidR="00C26697" w:rsidRPr="00A13671" w:rsidRDefault="00C26697" w:rsidP="00C26697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407</w:t>
            </w:r>
          </w:p>
          <w:p w14:paraId="5A5ADF13" w14:textId="77777777" w:rsidR="00C26697" w:rsidRPr="00A13671" w:rsidRDefault="00C26697" w:rsidP="00C26697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511</w:t>
            </w:r>
          </w:p>
          <w:p w14:paraId="6B2CD429" w14:textId="77777777" w:rsidR="00C26697" w:rsidRPr="00A13671" w:rsidRDefault="00C26697" w:rsidP="00C26697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12477</w:t>
            </w:r>
          </w:p>
          <w:p w14:paraId="31D41731" w14:textId="77777777" w:rsidR="00C26697" w:rsidRPr="00A13671" w:rsidRDefault="00C26697" w:rsidP="00C26697">
            <w:pPr>
              <w:rPr>
                <w:rFonts w:ascii="Aptos" w:hAnsi="Aptos"/>
                <w:lang w:val="en-US"/>
              </w:rPr>
            </w:pPr>
            <w:r w:rsidRPr="00A13671">
              <w:rPr>
                <w:rFonts w:ascii="Aptos" w:hAnsi="Aptos"/>
                <w:lang w:val="en-US"/>
              </w:rPr>
              <w:t>EN 60930</w:t>
            </w:r>
          </w:p>
          <w:p w14:paraId="416CA80B" w14:textId="77777777" w:rsidR="00C26697" w:rsidRPr="001211E9" w:rsidRDefault="00C26697" w:rsidP="00C26697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352</w:t>
            </w:r>
          </w:p>
          <w:p w14:paraId="7DFA74E0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>EN 13688</w:t>
            </w:r>
          </w:p>
          <w:p w14:paraId="1FE71C32" w14:textId="77777777" w:rsidR="00C26697" w:rsidRPr="001211E9" w:rsidRDefault="00C26697" w:rsidP="00C26697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20471</w:t>
            </w:r>
          </w:p>
          <w:p w14:paraId="06BC763C" w14:textId="0E882274" w:rsidR="00C26697" w:rsidRDefault="00C26697" w:rsidP="001721F1">
            <w:pPr>
              <w:rPr>
                <w:rFonts w:ascii="Aptos" w:hAnsi="Aptos"/>
                <w:caps/>
                <w:lang w:val="en-US"/>
              </w:rPr>
            </w:pPr>
            <w:r>
              <w:rPr>
                <w:rFonts w:ascii="Aptos" w:hAnsi="Aptos"/>
                <w:caps/>
                <w:lang w:val="en-US"/>
              </w:rPr>
              <w:t>EN 13034</w:t>
            </w:r>
          </w:p>
          <w:p w14:paraId="3A283E1C" w14:textId="77777777" w:rsidR="00C26697" w:rsidRPr="001211E9" w:rsidRDefault="00C26697" w:rsidP="00C26697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EN 343</w:t>
            </w:r>
          </w:p>
          <w:p w14:paraId="6B0D39D3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>EN 11611</w:t>
            </w:r>
          </w:p>
          <w:p w14:paraId="6D1FE5DF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>EN 13998</w:t>
            </w:r>
          </w:p>
          <w:p w14:paraId="5E611C2B" w14:textId="77777777" w:rsidR="00C26697" w:rsidRPr="001211E9" w:rsidRDefault="00C26697" w:rsidP="00C26697">
            <w:pPr>
              <w:rPr>
                <w:rFonts w:ascii="Aptos" w:hAnsi="Aptos"/>
              </w:rPr>
            </w:pPr>
            <w:r w:rsidRPr="001211E9">
              <w:rPr>
                <w:rFonts w:ascii="Aptos" w:hAnsi="Aptos"/>
              </w:rPr>
              <w:t>EN 342</w:t>
            </w:r>
          </w:p>
          <w:p w14:paraId="344EC6A4" w14:textId="4D3DC9DA" w:rsidR="00C26697" w:rsidRPr="001211E9" w:rsidRDefault="00C26697" w:rsidP="00C26697">
            <w:pPr>
              <w:rPr>
                <w:rFonts w:ascii="Aptos" w:hAnsi="Aptos"/>
                <w:lang w:val="en-US"/>
              </w:rPr>
            </w:pPr>
            <w:r w:rsidRPr="001211E9">
              <w:rPr>
                <w:rFonts w:ascii="Aptos" w:hAnsi="Aptos"/>
                <w:lang w:val="en-US"/>
              </w:rPr>
              <w:t>Vedi all</w:t>
            </w:r>
            <w:r>
              <w:rPr>
                <w:rFonts w:ascii="Aptos" w:hAnsi="Aptos"/>
                <w:lang w:val="en-US"/>
              </w:rPr>
              <w:t>.</w:t>
            </w:r>
            <w:r w:rsidRPr="001211E9">
              <w:rPr>
                <w:rFonts w:ascii="Aptos" w:hAnsi="Aptos"/>
                <w:lang w:val="en-US"/>
              </w:rPr>
              <w:t xml:space="preserve"> 30</w:t>
            </w:r>
          </w:p>
          <w:p w14:paraId="7353F32D" w14:textId="255ACB25" w:rsidR="00165440" w:rsidRPr="00A13671" w:rsidRDefault="00165440" w:rsidP="00C26697">
            <w:pPr>
              <w:rPr>
                <w:rFonts w:ascii="Aptos" w:hAnsi="Aptos"/>
                <w:caps/>
              </w:rPr>
            </w:pPr>
          </w:p>
        </w:tc>
      </w:tr>
    </w:tbl>
    <w:p w14:paraId="33572975" w14:textId="77777777" w:rsidR="003E2BF7" w:rsidRPr="00A13671" w:rsidRDefault="00986851" w:rsidP="00986851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 xml:space="preserve">L’utilizzo delle attrezzature </w:t>
      </w:r>
      <w:proofErr w:type="gramStart"/>
      <w:r w:rsidRPr="00A13671">
        <w:rPr>
          <w:rFonts w:ascii="Aptos" w:hAnsi="Aptos"/>
        </w:rPr>
        <w:t>sono</w:t>
      </w:r>
      <w:proofErr w:type="gramEnd"/>
      <w:r w:rsidRPr="00A13671">
        <w:rPr>
          <w:rFonts w:ascii="Aptos" w:hAnsi="Aptos"/>
        </w:rPr>
        <w:t xml:space="preserve"> </w:t>
      </w:r>
      <w:r w:rsidR="003E2BF7" w:rsidRPr="00A13671">
        <w:rPr>
          <w:rFonts w:ascii="Aptos" w:hAnsi="Aptos"/>
        </w:rPr>
        <w:t>a personale protezione dai rischi originati dalla lavorazione, come da informazione e formazione ricevuta.</w:t>
      </w:r>
    </w:p>
    <w:p w14:paraId="31DE385C" w14:textId="7F00E1FE" w:rsidR="003E2BF7" w:rsidRPr="00A13671" w:rsidRDefault="003E2BF7" w:rsidP="003E2BF7">
      <w:pPr>
        <w:widowControl w:val="0"/>
        <w:tabs>
          <w:tab w:val="left" w:pos="204"/>
        </w:tabs>
        <w:autoSpaceDE w:val="0"/>
        <w:autoSpaceDN w:val="0"/>
        <w:adjustRightInd w:val="0"/>
        <w:spacing w:line="288" w:lineRule="auto"/>
        <w:rPr>
          <w:rFonts w:ascii="Aptos" w:hAnsi="Aptos"/>
        </w:rPr>
      </w:pPr>
      <w:r w:rsidRPr="00A13671">
        <w:rPr>
          <w:rFonts w:ascii="Aptos" w:hAnsi="Aptos"/>
        </w:rPr>
        <w:t>In</w:t>
      </w:r>
      <w:r w:rsidR="00A13671">
        <w:rPr>
          <w:rFonts w:ascii="Aptos" w:hAnsi="Aptos"/>
        </w:rPr>
        <w:t xml:space="preserve"> </w:t>
      </w:r>
      <w:r w:rsidRPr="00A13671">
        <w:rPr>
          <w:rFonts w:ascii="Aptos" w:hAnsi="Aptos"/>
        </w:rPr>
        <w:t>particolare</w:t>
      </w:r>
      <w:r w:rsidR="00A13671">
        <w:rPr>
          <w:rFonts w:ascii="Aptos" w:hAnsi="Aptos"/>
        </w:rPr>
        <w:t>,</w:t>
      </w:r>
      <w:r w:rsidRPr="00A13671">
        <w:rPr>
          <w:rFonts w:ascii="Aptos" w:hAnsi="Aptos"/>
        </w:rPr>
        <w:t xml:space="preserve"> </w:t>
      </w:r>
      <w:r w:rsidR="00986851" w:rsidRPr="00A13671">
        <w:rPr>
          <w:rFonts w:ascii="Aptos" w:hAnsi="Aptos"/>
        </w:rPr>
        <w:t>gli addetti si</w:t>
      </w:r>
      <w:r w:rsidRPr="00A13671">
        <w:rPr>
          <w:rFonts w:ascii="Aptos" w:hAnsi="Aptos"/>
        </w:rPr>
        <w:t xml:space="preserve"> impegner</w:t>
      </w:r>
      <w:r w:rsidR="00986851" w:rsidRPr="00A13671">
        <w:rPr>
          <w:rFonts w:ascii="Aptos" w:hAnsi="Aptos"/>
        </w:rPr>
        <w:t>anno</w:t>
      </w:r>
      <w:r w:rsidRPr="00A13671">
        <w:rPr>
          <w:rFonts w:ascii="Aptos" w:hAnsi="Aptos"/>
        </w:rPr>
        <w:t xml:space="preserve"> a:</w:t>
      </w:r>
    </w:p>
    <w:p w14:paraId="3524E682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utilizzare con cura il materiale che viene fornito, i dispositivi di sicurezza e gli altri mezzi di protezione appositamente predisposti;</w:t>
      </w:r>
    </w:p>
    <w:p w14:paraId="63ABCED5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far presente immediatamente i difetti riscontrati nelle attrezzature e nei sistemi di sicurezza e di protezione, eventuali difficoltà di corretto utilizzo in base alle disposizioni avute, nonché qualsiasi altra eventuale condizione di pericolo;</w:t>
      </w:r>
    </w:p>
    <w:p w14:paraId="512AB7C4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non asportare o cambiare i dispositivi e gli altri mezzi di sicurezza e/o di protezione senza averne ottenuta l’autorizzazione dalla direzione;</w:t>
      </w:r>
    </w:p>
    <w:p w14:paraId="6ED8B3BD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non effettuare, di propria iniziativa, lavori o manovre non di propria esclusiva competenza e che possano compromettere la sicurezza e quella di altri addetti;</w:t>
      </w:r>
    </w:p>
    <w:p w14:paraId="0A745C30" w14:textId="77777777" w:rsidR="003E2BF7" w:rsidRPr="00A13671" w:rsidRDefault="003E2BF7" w:rsidP="003E2BF7">
      <w:pPr>
        <w:widowControl w:val="0"/>
        <w:numPr>
          <w:ilvl w:val="0"/>
          <w:numId w:val="13"/>
        </w:numPr>
        <w:tabs>
          <w:tab w:val="left" w:pos="289"/>
        </w:tabs>
        <w:autoSpaceDE w:val="0"/>
        <w:autoSpaceDN w:val="0"/>
        <w:adjustRightInd w:val="0"/>
        <w:spacing w:line="288" w:lineRule="auto"/>
        <w:jc w:val="both"/>
        <w:rPr>
          <w:rFonts w:ascii="Aptos" w:hAnsi="Aptos"/>
        </w:rPr>
      </w:pPr>
      <w:r w:rsidRPr="00A13671">
        <w:rPr>
          <w:rFonts w:ascii="Aptos" w:hAnsi="Aptos"/>
        </w:rPr>
        <w:t>rispettare quanto indicato nel manuale di formazione e informazione consegnato, con particolare riferimento alle procedure operative di sicurezza e all’utilizzo dei dispositivi di protezione individuale.</w:t>
      </w:r>
    </w:p>
    <w:p w14:paraId="1AFEABE7" w14:textId="77777777" w:rsidR="00A13671" w:rsidRDefault="00A13671" w:rsidP="003E2BF7">
      <w:pPr>
        <w:widowControl w:val="0"/>
        <w:tabs>
          <w:tab w:val="left" w:pos="204"/>
        </w:tabs>
        <w:autoSpaceDE w:val="0"/>
        <w:autoSpaceDN w:val="0"/>
        <w:adjustRightInd w:val="0"/>
        <w:rPr>
          <w:rFonts w:ascii="Aptos" w:hAnsi="Aptos"/>
        </w:rPr>
      </w:pPr>
    </w:p>
    <w:p w14:paraId="5779236A" w14:textId="77777777" w:rsidR="00C26697" w:rsidRPr="00A13671" w:rsidRDefault="00C26697" w:rsidP="003E2BF7">
      <w:pPr>
        <w:widowControl w:val="0"/>
        <w:tabs>
          <w:tab w:val="left" w:pos="204"/>
        </w:tabs>
        <w:autoSpaceDE w:val="0"/>
        <w:autoSpaceDN w:val="0"/>
        <w:adjustRightInd w:val="0"/>
        <w:rPr>
          <w:rFonts w:ascii="Aptos" w:hAnsi="Aptos"/>
        </w:rPr>
      </w:pPr>
    </w:p>
    <w:p w14:paraId="20992EFC" w14:textId="77777777" w:rsidR="00830890" w:rsidRPr="00A13671" w:rsidRDefault="00830890" w:rsidP="00830890">
      <w:pPr>
        <w:ind w:left="5954"/>
        <w:rPr>
          <w:rFonts w:ascii="Aptos" w:hAnsi="Aptos"/>
        </w:rPr>
      </w:pPr>
      <w:r w:rsidRPr="00A13671">
        <w:rPr>
          <w:rFonts w:ascii="Aptos" w:hAnsi="Aptos"/>
        </w:rPr>
        <w:t>_________________________________</w:t>
      </w:r>
    </w:p>
    <w:p w14:paraId="2FAC4BF8" w14:textId="77777777" w:rsidR="00830890" w:rsidRPr="00A13671" w:rsidRDefault="00830890" w:rsidP="00830890">
      <w:pPr>
        <w:ind w:left="6379"/>
        <w:rPr>
          <w:rFonts w:ascii="Aptos" w:hAnsi="Aptos"/>
          <w:i/>
        </w:rPr>
      </w:pPr>
      <w:r w:rsidRPr="00A13671">
        <w:rPr>
          <w:rFonts w:ascii="Aptos" w:hAnsi="Aptos"/>
          <w:i/>
        </w:rPr>
        <w:t>Timbro e firma Datore di lavoro</w:t>
      </w:r>
    </w:p>
    <w:p w14:paraId="7E54296D" w14:textId="77777777" w:rsidR="00986851" w:rsidRPr="00A13671" w:rsidRDefault="00EB119F" w:rsidP="00986851">
      <w:pPr>
        <w:rPr>
          <w:rFonts w:ascii="Aptos" w:hAnsi="Aptos"/>
          <w:b/>
        </w:rPr>
      </w:pPr>
      <w:r w:rsidRPr="00A13671">
        <w:rPr>
          <w:rFonts w:ascii="Aptos" w:hAnsi="Aptos"/>
          <w:b/>
        </w:rPr>
        <w:br w:type="page"/>
      </w:r>
      <w:r w:rsidR="00986851" w:rsidRPr="00A13671">
        <w:rPr>
          <w:rFonts w:ascii="Aptos" w:hAnsi="Aptos"/>
          <w:b/>
        </w:rPr>
        <w:lastRenderedPageBreak/>
        <w:t>NOMINATIVI DEI LAVORATORI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9"/>
        <w:gridCol w:w="2083"/>
        <w:gridCol w:w="2499"/>
        <w:gridCol w:w="2353"/>
      </w:tblGrid>
      <w:tr w:rsidR="00986851" w:rsidRPr="00A13671" w14:paraId="75131AF8" w14:textId="77777777" w:rsidTr="00986851">
        <w:trPr>
          <w:trHeight w:val="397"/>
        </w:trPr>
        <w:tc>
          <w:tcPr>
            <w:tcW w:w="1481" w:type="pct"/>
            <w:shd w:val="clear" w:color="auto" w:fill="EEECE1" w:themeFill="background2"/>
            <w:vAlign w:val="center"/>
          </w:tcPr>
          <w:p w14:paraId="7DC6309B" w14:textId="77777777" w:rsidR="00986851" w:rsidRPr="00A13671" w:rsidRDefault="00986851" w:rsidP="00DF5D7A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A13671">
              <w:rPr>
                <w:rFonts w:ascii="Aptos" w:hAnsi="Aptos"/>
                <w:b/>
                <w:sz w:val="22"/>
                <w:szCs w:val="22"/>
              </w:rPr>
              <w:t>Nome e cognome</w:t>
            </w:r>
          </w:p>
        </w:tc>
        <w:tc>
          <w:tcPr>
            <w:tcW w:w="1057" w:type="pct"/>
            <w:shd w:val="clear" w:color="auto" w:fill="EEECE1" w:themeFill="background2"/>
            <w:vAlign w:val="center"/>
          </w:tcPr>
          <w:p w14:paraId="3743ADCF" w14:textId="77777777" w:rsidR="00986851" w:rsidRPr="00A13671" w:rsidRDefault="00986851" w:rsidP="00DF5D7A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A13671">
              <w:rPr>
                <w:rFonts w:ascii="Aptos" w:hAnsi="Aptos"/>
                <w:b/>
                <w:sz w:val="22"/>
                <w:szCs w:val="22"/>
              </w:rPr>
              <w:t>Firma</w:t>
            </w:r>
          </w:p>
        </w:tc>
        <w:tc>
          <w:tcPr>
            <w:tcW w:w="1268" w:type="pct"/>
            <w:shd w:val="clear" w:color="auto" w:fill="EEECE1" w:themeFill="background2"/>
            <w:vAlign w:val="center"/>
          </w:tcPr>
          <w:p w14:paraId="3A6FAFA6" w14:textId="77777777" w:rsidR="00986851" w:rsidRPr="00A13671" w:rsidRDefault="00986851" w:rsidP="00DF5D7A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A13671">
              <w:rPr>
                <w:rFonts w:ascii="Aptos" w:hAnsi="Aptos"/>
                <w:b/>
                <w:sz w:val="22"/>
                <w:szCs w:val="22"/>
              </w:rPr>
              <w:t>Data</w:t>
            </w:r>
          </w:p>
        </w:tc>
        <w:tc>
          <w:tcPr>
            <w:tcW w:w="1194" w:type="pct"/>
            <w:shd w:val="clear" w:color="auto" w:fill="EEECE1" w:themeFill="background2"/>
            <w:vAlign w:val="center"/>
          </w:tcPr>
          <w:p w14:paraId="69B237C9" w14:textId="77777777" w:rsidR="00986851" w:rsidRPr="00A13671" w:rsidRDefault="00986851" w:rsidP="00DF5D7A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A13671">
              <w:rPr>
                <w:rFonts w:ascii="Aptos" w:hAnsi="Aptos"/>
                <w:b/>
                <w:sz w:val="22"/>
                <w:szCs w:val="22"/>
              </w:rPr>
              <w:t>Note</w:t>
            </w:r>
          </w:p>
        </w:tc>
      </w:tr>
      <w:tr w:rsidR="00986851" w:rsidRPr="00A13671" w14:paraId="7DBD794C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E8D1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58775B89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68D0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4EFCB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1EE1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09DE10A0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15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35776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749F37A2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64607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93DE8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8AC12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12A03AB6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4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074B0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08F93E03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A3CC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4B77B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FB283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09717EC4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3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919FB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1A667F10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4A39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D5C80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4A3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768C34EF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82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8C7E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6BB979D9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7BFC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539A8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A3F8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5BA9ABE9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44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7BED7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1EC12E6D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EC9DC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2FAF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2A33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23684743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48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4EB21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642D1087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E61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A81B4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BA92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13E86EC9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81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28F1B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15B900BD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E04EF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0407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59741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51D56DBF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EC426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20E7C950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2BDED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D325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4C21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6A91B826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0177A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46F143B0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EA2C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6D4EE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369E2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629C4016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27AB8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3E3ADAC8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800E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75404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EFCFE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339717DE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3857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62338E7A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C844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D2C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58A2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0FB4FFD6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B716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08BA100E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68CD3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6D25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8ECE6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3B308B3A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764C6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5571C3F7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7B1E0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9B5D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83971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6851" w:rsidRPr="00A13671" w14:paraId="4E2071E9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A0E8E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  <w:p w14:paraId="29ED394D" w14:textId="77777777" w:rsidR="007046BF" w:rsidRPr="00A13671" w:rsidRDefault="007046BF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BFF0A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E1B9" w14:textId="77777777" w:rsidR="00986851" w:rsidRPr="00A13671" w:rsidRDefault="00986851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74DCD" w14:textId="77777777" w:rsidR="00986851" w:rsidRPr="00A13671" w:rsidRDefault="00986851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62472EB2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ED993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2DADC5C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83F6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08E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14C9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363A9C48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74E09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61D99445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1592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A819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7782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7FA94725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A38E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2EB66324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638C4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C90A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5560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36028BE7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B5FA3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6130BA2B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E82D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D70B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3B2E3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10AE37A7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DE3CE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01D902DF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DEDA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55A17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E0FBA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2DA045AB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9B66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51F7FBEA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201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300C5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1622D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6C40FA7A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D8B8E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4EFFD00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B954C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63C4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F4A44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62AFA8B1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60A3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1551B49F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B01CA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08DE8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C9EE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803A9" w:rsidRPr="00A13671" w14:paraId="79542A4F" w14:textId="77777777" w:rsidTr="0091770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val="12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6BACF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  <w:p w14:paraId="1F398CFD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8E10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0F8F1" w14:textId="77777777" w:rsidR="009803A9" w:rsidRPr="00A13671" w:rsidRDefault="009803A9" w:rsidP="0091770E">
            <w:pPr>
              <w:rPr>
                <w:rFonts w:ascii="Aptos" w:hAnsi="Aptos"/>
                <w:b/>
              </w:rPr>
            </w:pPr>
          </w:p>
        </w:tc>
        <w:tc>
          <w:tcPr>
            <w:tcW w:w="1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B1C94" w14:textId="77777777" w:rsidR="009803A9" w:rsidRPr="00A13671" w:rsidRDefault="009803A9" w:rsidP="0091770E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CE82305" w14:textId="77777777" w:rsidR="00986851" w:rsidRPr="00A13671" w:rsidRDefault="00986851" w:rsidP="00986851">
      <w:pPr>
        <w:jc w:val="both"/>
        <w:rPr>
          <w:rFonts w:ascii="Aptos" w:hAnsi="Aptos"/>
          <w:sz w:val="18"/>
          <w:szCs w:val="22"/>
        </w:rPr>
      </w:pPr>
    </w:p>
    <w:p w14:paraId="60943647" w14:textId="77777777" w:rsidR="00830890" w:rsidRPr="00A13671" w:rsidRDefault="00830890" w:rsidP="00986851">
      <w:pPr>
        <w:jc w:val="both"/>
        <w:rPr>
          <w:rFonts w:ascii="Aptos" w:hAnsi="Aptos"/>
          <w:sz w:val="18"/>
          <w:szCs w:val="22"/>
        </w:rPr>
      </w:pPr>
    </w:p>
    <w:p w14:paraId="30F33C3A" w14:textId="77777777" w:rsidR="00830890" w:rsidRPr="00A13671" w:rsidRDefault="00830890" w:rsidP="00986851">
      <w:pPr>
        <w:jc w:val="both"/>
        <w:rPr>
          <w:rFonts w:ascii="Aptos" w:hAnsi="Aptos"/>
          <w:sz w:val="18"/>
          <w:szCs w:val="22"/>
        </w:rPr>
      </w:pPr>
    </w:p>
    <w:p w14:paraId="7E5A4F43" w14:textId="77777777" w:rsidR="00986851" w:rsidRPr="00A13671" w:rsidRDefault="00830890" w:rsidP="00986851">
      <w:pPr>
        <w:ind w:left="5954"/>
        <w:rPr>
          <w:rFonts w:ascii="Aptos" w:hAnsi="Aptos"/>
        </w:rPr>
      </w:pPr>
      <w:r w:rsidRPr="00A13671">
        <w:rPr>
          <w:rFonts w:ascii="Aptos" w:hAnsi="Aptos"/>
        </w:rPr>
        <w:t>_</w:t>
      </w:r>
      <w:r w:rsidR="00986851" w:rsidRPr="00A13671">
        <w:rPr>
          <w:rFonts w:ascii="Aptos" w:hAnsi="Aptos"/>
        </w:rPr>
        <w:t>________________________________</w:t>
      </w:r>
    </w:p>
    <w:p w14:paraId="31B59DF8" w14:textId="1C1A3C35" w:rsidR="00165440" w:rsidRPr="00A13671" w:rsidRDefault="00986851" w:rsidP="00A13671">
      <w:pPr>
        <w:ind w:left="6379"/>
        <w:rPr>
          <w:rFonts w:ascii="Aptos" w:hAnsi="Aptos"/>
          <w:i/>
        </w:rPr>
      </w:pPr>
      <w:r w:rsidRPr="00A13671">
        <w:rPr>
          <w:rFonts w:ascii="Aptos" w:hAnsi="Aptos"/>
          <w:i/>
        </w:rPr>
        <w:t>Timbro e firma Datore di lavoro</w:t>
      </w:r>
    </w:p>
    <w:sectPr w:rsidR="00165440" w:rsidRPr="00A13671" w:rsidSect="00A13671">
      <w:headerReference w:type="default" r:id="rId8"/>
      <w:footerReference w:type="default" r:id="rId9"/>
      <w:pgSz w:w="11906" w:h="16838"/>
      <w:pgMar w:top="1417" w:right="1134" w:bottom="1026" w:left="1134" w:header="72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E4F400" w14:textId="77777777" w:rsidR="009F46B0" w:rsidRDefault="009F46B0">
      <w:r>
        <w:separator/>
      </w:r>
    </w:p>
  </w:endnote>
  <w:endnote w:type="continuationSeparator" w:id="0">
    <w:p w14:paraId="5E13B546" w14:textId="77777777" w:rsidR="009F46B0" w:rsidRDefault="009F4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3D1893" w:rsidRPr="00A13671" w14:paraId="6CEE71B4" w14:textId="77777777" w:rsidTr="00D63E4D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8ABBC28" w14:textId="77777777" w:rsidR="003D1893" w:rsidRPr="00A13671" w:rsidRDefault="003D1893" w:rsidP="003D1893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A13671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F5E4749" w14:textId="0C6D227A" w:rsidR="003D1893" w:rsidRPr="00A13671" w:rsidRDefault="00D63E4D" w:rsidP="003D1893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EA5DA1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EE1A5FF" w14:textId="77777777" w:rsidR="003D1893" w:rsidRPr="00A13671" w:rsidRDefault="003D1893" w:rsidP="003D1893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A13671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1A9DF76" w14:textId="77777777" w:rsidR="003D1893" w:rsidRPr="00A13671" w:rsidRDefault="003D1893" w:rsidP="003D1893">
          <w:pPr>
            <w:rPr>
              <w:rFonts w:ascii="Aptos" w:hAnsi="Aptos" w:cs="Arial"/>
              <w:sz w:val="16"/>
              <w:szCs w:val="16"/>
            </w:rPr>
          </w:pPr>
          <w:r w:rsidRPr="00A13671">
            <w:rPr>
              <w:rFonts w:ascii="Aptos" w:hAnsi="Aptos" w:cs="Arial"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1C47B86A" wp14:editId="067A7C99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D1893" w:rsidRPr="00A13671" w14:paraId="2B6A168B" w14:textId="77777777" w:rsidTr="00D63E4D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8CFD4E" w14:textId="77777777" w:rsidR="003D1893" w:rsidRPr="00A13671" w:rsidRDefault="003D1893" w:rsidP="003D1893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A13671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5DE628A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A13671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F7733BA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08607B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3D1893" w:rsidRPr="00A13671" w14:paraId="359B2784" w14:textId="77777777" w:rsidTr="00D63E4D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FEF8D64" w14:textId="77777777" w:rsidR="003D1893" w:rsidRPr="00A13671" w:rsidRDefault="003D1893" w:rsidP="003D1893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A13671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4100653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/>
            </w:rPr>
          </w:pPr>
          <w:r w:rsidRPr="00A13671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A13671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A13671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A13671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A13671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5CF858E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436589" w14:textId="77777777" w:rsidR="003D1893" w:rsidRPr="00A13671" w:rsidRDefault="003D1893" w:rsidP="003D1893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31B5BAE6" w14:textId="77777777" w:rsidR="00DF5D7A" w:rsidRPr="003D1893" w:rsidRDefault="00DF5D7A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AFE2BA" w14:textId="77777777" w:rsidR="009F46B0" w:rsidRDefault="009F46B0">
      <w:r>
        <w:separator/>
      </w:r>
    </w:p>
  </w:footnote>
  <w:footnote w:type="continuationSeparator" w:id="0">
    <w:p w14:paraId="7F8169A2" w14:textId="77777777" w:rsidR="009F46B0" w:rsidRDefault="009F4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207"/>
      <w:gridCol w:w="1119"/>
      <w:gridCol w:w="528"/>
    </w:tblGrid>
    <w:tr w:rsidR="00DF5D7A" w:rsidRPr="00A13671" w14:paraId="36014859" w14:textId="77777777" w:rsidTr="003E2BF7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3FD4FB2A" w14:textId="77777777" w:rsidR="00DF5D7A" w:rsidRPr="00A13671" w:rsidRDefault="00DF5D7A" w:rsidP="00242D8F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 w:rsidRPr="00A13671">
            <w:rPr>
              <w:rFonts w:ascii="Aptos" w:hAnsi="Aptos"/>
              <w:b/>
              <w:i/>
              <w:sz w:val="22"/>
              <w:szCs w:val="22"/>
            </w:rPr>
            <w:t>Lettera di consegna dei Dispositivi di Protezione Individuale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68B45226" w14:textId="77777777" w:rsidR="00DF5D7A" w:rsidRPr="00A13671" w:rsidRDefault="00DF5D7A" w:rsidP="003E2BF7">
          <w:pPr>
            <w:pStyle w:val="Pidipagina"/>
            <w:rPr>
              <w:rFonts w:ascii="Aptos" w:hAnsi="Aptos"/>
              <w:b/>
              <w:sz w:val="24"/>
              <w:szCs w:val="24"/>
            </w:rPr>
          </w:pPr>
          <w:r w:rsidRPr="00A13671">
            <w:rPr>
              <w:rFonts w:ascii="Aptos" w:hAnsi="Aptos"/>
              <w:b/>
              <w:sz w:val="24"/>
              <w:szCs w:val="24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68C0581D" w14:textId="77777777" w:rsidR="00DF5D7A" w:rsidRPr="00A13671" w:rsidRDefault="00DF5D7A" w:rsidP="003E2BF7">
          <w:pPr>
            <w:pStyle w:val="Pidipagina"/>
            <w:jc w:val="center"/>
            <w:rPr>
              <w:rFonts w:ascii="Aptos" w:hAnsi="Aptos" w:cs="Tahoma"/>
              <w:b/>
              <w:color w:val="FFFFFF"/>
              <w:sz w:val="24"/>
              <w:szCs w:val="24"/>
            </w:rPr>
          </w:pPr>
          <w:r w:rsidRPr="00A13671">
            <w:rPr>
              <w:rFonts w:ascii="Aptos" w:hAnsi="Aptos" w:cs="Tahoma"/>
              <w:b/>
              <w:color w:val="FFFFFF"/>
              <w:sz w:val="24"/>
              <w:szCs w:val="24"/>
            </w:rPr>
            <w:t>21</w:t>
          </w:r>
        </w:p>
      </w:tc>
    </w:tr>
  </w:tbl>
  <w:p w14:paraId="6A4142D0" w14:textId="77777777" w:rsidR="00DF5D7A" w:rsidRDefault="00DF5D7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C64CEB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703774"/>
    <w:multiLevelType w:val="hybridMultilevel"/>
    <w:tmpl w:val="20B8847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1F3F7B"/>
    <w:multiLevelType w:val="hybridMultilevel"/>
    <w:tmpl w:val="12688FEE"/>
    <w:lvl w:ilvl="0" w:tplc="DE88B604">
      <w:start w:val="1"/>
      <w:numFmt w:val="bullet"/>
      <w:lvlText w:val="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81FA0"/>
    <w:multiLevelType w:val="hybridMultilevel"/>
    <w:tmpl w:val="C9847C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56927"/>
    <w:multiLevelType w:val="hybridMultilevel"/>
    <w:tmpl w:val="882212F8"/>
    <w:lvl w:ilvl="0" w:tplc="DEBEA1C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F2C47"/>
    <w:multiLevelType w:val="hybridMultilevel"/>
    <w:tmpl w:val="D88CF5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2C0F50"/>
    <w:multiLevelType w:val="singleLevel"/>
    <w:tmpl w:val="6C7C6400"/>
    <w:lvl w:ilvl="0">
      <w:start w:val="1"/>
      <w:numFmt w:val="bullet"/>
      <w:pStyle w:val="Fabioelenco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5CC826FE"/>
    <w:multiLevelType w:val="hybridMultilevel"/>
    <w:tmpl w:val="15800EBA"/>
    <w:lvl w:ilvl="0" w:tplc="0410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C08FA"/>
    <w:multiLevelType w:val="hybridMultilevel"/>
    <w:tmpl w:val="40E84E66"/>
    <w:lvl w:ilvl="0" w:tplc="0410000D">
      <w:start w:val="1"/>
      <w:numFmt w:val="bullet"/>
      <w:lvlText w:val=""/>
      <w:lvlJc w:val="left"/>
      <w:pPr>
        <w:tabs>
          <w:tab w:val="num" w:pos="564"/>
        </w:tabs>
        <w:ind w:left="56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9" w15:restartNumberingAfterBreak="0">
    <w:nsid w:val="78EA7E63"/>
    <w:multiLevelType w:val="singleLevel"/>
    <w:tmpl w:val="B60C8054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 w16cid:durableId="988053381">
    <w:abstractNumId w:val="9"/>
  </w:num>
  <w:num w:numId="2" w16cid:durableId="306715017">
    <w:abstractNumId w:val="9"/>
  </w:num>
  <w:num w:numId="3" w16cid:durableId="1033532943">
    <w:abstractNumId w:val="9"/>
  </w:num>
  <w:num w:numId="4" w16cid:durableId="1518076168">
    <w:abstractNumId w:val="9"/>
  </w:num>
  <w:num w:numId="5" w16cid:durableId="1273243130">
    <w:abstractNumId w:val="9"/>
  </w:num>
  <w:num w:numId="6" w16cid:durableId="418068202">
    <w:abstractNumId w:val="9"/>
  </w:num>
  <w:num w:numId="7" w16cid:durableId="993679020">
    <w:abstractNumId w:val="9"/>
  </w:num>
  <w:num w:numId="8" w16cid:durableId="1023366413">
    <w:abstractNumId w:val="6"/>
  </w:num>
  <w:num w:numId="9" w16cid:durableId="627977624">
    <w:abstractNumId w:val="6"/>
  </w:num>
  <w:num w:numId="10" w16cid:durableId="1125655124">
    <w:abstractNumId w:val="2"/>
  </w:num>
  <w:num w:numId="11" w16cid:durableId="1596789690">
    <w:abstractNumId w:val="1"/>
  </w:num>
  <w:num w:numId="12" w16cid:durableId="937324322">
    <w:abstractNumId w:val="3"/>
  </w:num>
  <w:num w:numId="13" w16cid:durableId="224801135">
    <w:abstractNumId w:val="7"/>
  </w:num>
  <w:num w:numId="14" w16cid:durableId="1598903592">
    <w:abstractNumId w:val="8"/>
  </w:num>
  <w:num w:numId="15" w16cid:durableId="555051726">
    <w:abstractNumId w:val="4"/>
  </w:num>
  <w:num w:numId="16" w16cid:durableId="747271659">
    <w:abstractNumId w:val="0"/>
  </w:num>
  <w:num w:numId="17" w16cid:durableId="207068781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DB8"/>
    <w:rsid w:val="00030B18"/>
    <w:rsid w:val="00083778"/>
    <w:rsid w:val="000A3D28"/>
    <w:rsid w:val="000B23EC"/>
    <w:rsid w:val="001211E9"/>
    <w:rsid w:val="00165440"/>
    <w:rsid w:val="00190E49"/>
    <w:rsid w:val="001A0EE8"/>
    <w:rsid w:val="001C351B"/>
    <w:rsid w:val="001C3908"/>
    <w:rsid w:val="001D0C1A"/>
    <w:rsid w:val="001F415E"/>
    <w:rsid w:val="00223D8F"/>
    <w:rsid w:val="00234C08"/>
    <w:rsid w:val="00242D8F"/>
    <w:rsid w:val="002731C0"/>
    <w:rsid w:val="002771E7"/>
    <w:rsid w:val="002C61E8"/>
    <w:rsid w:val="002D7787"/>
    <w:rsid w:val="00383D7A"/>
    <w:rsid w:val="00395452"/>
    <w:rsid w:val="003B4644"/>
    <w:rsid w:val="003C5B70"/>
    <w:rsid w:val="003D1893"/>
    <w:rsid w:val="003E2BF7"/>
    <w:rsid w:val="003F1B62"/>
    <w:rsid w:val="00404F5A"/>
    <w:rsid w:val="00416F18"/>
    <w:rsid w:val="00492F0E"/>
    <w:rsid w:val="00493DCA"/>
    <w:rsid w:val="005249E0"/>
    <w:rsid w:val="0053570D"/>
    <w:rsid w:val="0053575C"/>
    <w:rsid w:val="0057403E"/>
    <w:rsid w:val="0057512D"/>
    <w:rsid w:val="00581FF5"/>
    <w:rsid w:val="005A5A0D"/>
    <w:rsid w:val="005E4890"/>
    <w:rsid w:val="0060207C"/>
    <w:rsid w:val="00624B45"/>
    <w:rsid w:val="006253D0"/>
    <w:rsid w:val="00646A54"/>
    <w:rsid w:val="006E0225"/>
    <w:rsid w:val="007046BF"/>
    <w:rsid w:val="0078600F"/>
    <w:rsid w:val="008034C3"/>
    <w:rsid w:val="0081439E"/>
    <w:rsid w:val="00830890"/>
    <w:rsid w:val="008555CA"/>
    <w:rsid w:val="00892B94"/>
    <w:rsid w:val="008A366E"/>
    <w:rsid w:val="008B2453"/>
    <w:rsid w:val="008B29A1"/>
    <w:rsid w:val="008C7032"/>
    <w:rsid w:val="008E00C4"/>
    <w:rsid w:val="008F4BA1"/>
    <w:rsid w:val="00915119"/>
    <w:rsid w:val="0091770E"/>
    <w:rsid w:val="009400B8"/>
    <w:rsid w:val="009803A9"/>
    <w:rsid w:val="00986851"/>
    <w:rsid w:val="009C197E"/>
    <w:rsid w:val="009F46B0"/>
    <w:rsid w:val="00A13671"/>
    <w:rsid w:val="00A15627"/>
    <w:rsid w:val="00A16192"/>
    <w:rsid w:val="00A207D0"/>
    <w:rsid w:val="00A20DB8"/>
    <w:rsid w:val="00A35087"/>
    <w:rsid w:val="00A764BA"/>
    <w:rsid w:val="00AA0E2C"/>
    <w:rsid w:val="00AD238E"/>
    <w:rsid w:val="00B34C65"/>
    <w:rsid w:val="00B624BA"/>
    <w:rsid w:val="00B73D19"/>
    <w:rsid w:val="00B75E32"/>
    <w:rsid w:val="00BA1CE3"/>
    <w:rsid w:val="00BA23EA"/>
    <w:rsid w:val="00BB2744"/>
    <w:rsid w:val="00BC79D8"/>
    <w:rsid w:val="00C06994"/>
    <w:rsid w:val="00C26697"/>
    <w:rsid w:val="00C7441B"/>
    <w:rsid w:val="00C816C9"/>
    <w:rsid w:val="00C93A20"/>
    <w:rsid w:val="00CA751A"/>
    <w:rsid w:val="00CD4321"/>
    <w:rsid w:val="00CE2422"/>
    <w:rsid w:val="00D61A6A"/>
    <w:rsid w:val="00D63E4D"/>
    <w:rsid w:val="00D76A58"/>
    <w:rsid w:val="00DB752B"/>
    <w:rsid w:val="00DC0331"/>
    <w:rsid w:val="00DF01D3"/>
    <w:rsid w:val="00DF5D7A"/>
    <w:rsid w:val="00EA5DA1"/>
    <w:rsid w:val="00EB119F"/>
    <w:rsid w:val="00EC0A20"/>
    <w:rsid w:val="00EC34FB"/>
    <w:rsid w:val="00EE24F5"/>
    <w:rsid w:val="00EF401C"/>
    <w:rsid w:val="00F07A5B"/>
    <w:rsid w:val="00F50160"/>
    <w:rsid w:val="00F90796"/>
    <w:rsid w:val="00F931BE"/>
    <w:rsid w:val="00FA23B1"/>
    <w:rsid w:val="00FA556E"/>
    <w:rsid w:val="38DF8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94C526"/>
  <w15:docId w15:val="{35A8C3E3-3835-A747-9CA4-231AEC3A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81FF5"/>
  </w:style>
  <w:style w:type="paragraph" w:styleId="Titolo3">
    <w:name w:val="heading 3"/>
    <w:basedOn w:val="Normale"/>
    <w:next w:val="Normale"/>
    <w:qFormat/>
    <w:rsid w:val="00581FF5"/>
    <w:pPr>
      <w:keepNext/>
      <w:spacing w:before="240" w:after="60"/>
      <w:jc w:val="center"/>
      <w:outlineLvl w:val="2"/>
    </w:pPr>
    <w:rPr>
      <w:i/>
      <w:caps/>
      <w:color w:val="0000FF"/>
      <w:sz w:val="22"/>
    </w:rPr>
  </w:style>
  <w:style w:type="paragraph" w:styleId="Titolo5">
    <w:name w:val="heading 5"/>
    <w:basedOn w:val="Normale"/>
    <w:next w:val="Normale"/>
    <w:qFormat/>
    <w:rsid w:val="00581FF5"/>
    <w:pPr>
      <w:spacing w:before="240" w:after="60"/>
      <w:outlineLvl w:val="4"/>
    </w:pPr>
    <w:rPr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titolo3">
    <w:name w:val="Fabio titolo3"/>
    <w:rsid w:val="00581FF5"/>
    <w:pPr>
      <w:spacing w:before="120" w:after="120"/>
      <w:jc w:val="center"/>
    </w:pPr>
    <w:rPr>
      <w:b/>
      <w:caps/>
      <w:noProof/>
      <w:color w:val="0000FF"/>
      <w:sz w:val="24"/>
    </w:rPr>
  </w:style>
  <w:style w:type="paragraph" w:customStyle="1" w:styleId="Fabiotitolo6">
    <w:name w:val="Fabio titolo6"/>
    <w:basedOn w:val="Fabiotitolo5"/>
    <w:next w:val="Normale"/>
    <w:rsid w:val="00581FF5"/>
    <w:pPr>
      <w:jc w:val="left"/>
    </w:pPr>
    <w:rPr>
      <w:b/>
      <w:i/>
    </w:rPr>
  </w:style>
  <w:style w:type="paragraph" w:customStyle="1" w:styleId="Prova">
    <w:name w:val="Prova"/>
    <w:basedOn w:val="Normale"/>
    <w:rsid w:val="00581FF5"/>
    <w:rPr>
      <w:b/>
      <w:caps/>
      <w:sz w:val="24"/>
    </w:rPr>
  </w:style>
  <w:style w:type="paragraph" w:customStyle="1" w:styleId="Fabiotitolo7">
    <w:name w:val="Fabio titolo7"/>
    <w:basedOn w:val="Fabiotitolo5"/>
    <w:next w:val="Normale"/>
    <w:rsid w:val="00581FF5"/>
    <w:pPr>
      <w:spacing w:after="0"/>
    </w:pPr>
    <w:rPr>
      <w:i/>
      <w:caps w:val="0"/>
      <w:color w:val="800000"/>
      <w:sz w:val="20"/>
      <w:u w:val="single"/>
    </w:rPr>
  </w:style>
  <w:style w:type="paragraph" w:customStyle="1" w:styleId="Testo11">
    <w:name w:val="Testo 11"/>
    <w:basedOn w:val="Normale"/>
    <w:rsid w:val="00581FF5"/>
    <w:pPr>
      <w:keepNext/>
      <w:jc w:val="both"/>
      <w:outlineLvl w:val="2"/>
    </w:pPr>
    <w:rPr>
      <w:sz w:val="22"/>
    </w:rPr>
  </w:style>
  <w:style w:type="paragraph" w:customStyle="1" w:styleId="Fabiotesto11">
    <w:name w:val="Fabio testo 11"/>
    <w:basedOn w:val="Normale"/>
    <w:rsid w:val="00581FF5"/>
    <w:pPr>
      <w:keepNext/>
      <w:jc w:val="both"/>
      <w:outlineLvl w:val="2"/>
    </w:pPr>
    <w:rPr>
      <w:sz w:val="22"/>
    </w:rPr>
  </w:style>
  <w:style w:type="paragraph" w:customStyle="1" w:styleId="Fabiotesto9">
    <w:name w:val="Fabio testo9"/>
    <w:basedOn w:val="Normale"/>
    <w:rsid w:val="00581FF5"/>
    <w:pPr>
      <w:keepNext/>
      <w:jc w:val="both"/>
      <w:outlineLvl w:val="2"/>
    </w:pPr>
    <w:rPr>
      <w:sz w:val="18"/>
    </w:rPr>
  </w:style>
  <w:style w:type="paragraph" w:customStyle="1" w:styleId="Fabiocorsivo10">
    <w:name w:val="Fabio corsivo10"/>
    <w:basedOn w:val="Normale"/>
    <w:next w:val="Normale"/>
    <w:rsid w:val="00581FF5"/>
    <w:pPr>
      <w:keepNext/>
      <w:jc w:val="both"/>
      <w:outlineLvl w:val="2"/>
    </w:pPr>
    <w:rPr>
      <w:i/>
    </w:rPr>
  </w:style>
  <w:style w:type="paragraph" w:customStyle="1" w:styleId="Fabiocorsivo9">
    <w:name w:val="Fabio corsivo9"/>
    <w:basedOn w:val="Fabiocorsivo10"/>
    <w:next w:val="Normale"/>
    <w:rsid w:val="00581FF5"/>
    <w:rPr>
      <w:sz w:val="18"/>
    </w:rPr>
  </w:style>
  <w:style w:type="paragraph" w:customStyle="1" w:styleId="Fabiotitolo5">
    <w:name w:val="Fabio titolo5"/>
    <w:basedOn w:val="Titolo5"/>
    <w:next w:val="Normale"/>
    <w:rsid w:val="00581FF5"/>
    <w:pPr>
      <w:keepNext/>
      <w:spacing w:before="40" w:after="120"/>
      <w:jc w:val="both"/>
    </w:pPr>
    <w:rPr>
      <w:caps/>
      <w:color w:val="0000FF"/>
      <w:sz w:val="24"/>
    </w:rPr>
  </w:style>
  <w:style w:type="paragraph" w:customStyle="1" w:styleId="Fabiointestditta">
    <w:name w:val="Fabio intest. ditta"/>
    <w:basedOn w:val="Normale"/>
    <w:next w:val="Fabiocorsivo10"/>
    <w:rsid w:val="00581FF5"/>
    <w:rPr>
      <w:b/>
      <w:i/>
      <w:color w:val="808080"/>
      <w:sz w:val="22"/>
    </w:rPr>
  </w:style>
  <w:style w:type="paragraph" w:customStyle="1" w:styleId="Fabiointest">
    <w:name w:val="Fabio intest."/>
    <w:basedOn w:val="Fabiocorsivo10"/>
    <w:rsid w:val="00581FF5"/>
    <w:pPr>
      <w:spacing w:after="240"/>
      <w:outlineLvl w:val="4"/>
    </w:pPr>
    <w:rPr>
      <w:sz w:val="22"/>
    </w:rPr>
  </w:style>
  <w:style w:type="paragraph" w:customStyle="1" w:styleId="Fabiopipag">
    <w:name w:val="Fabio piè pag."/>
    <w:basedOn w:val="Normale"/>
    <w:rsid w:val="00581FF5"/>
    <w:pPr>
      <w:jc w:val="center"/>
    </w:pPr>
    <w:rPr>
      <w:color w:val="808080"/>
    </w:rPr>
  </w:style>
  <w:style w:type="paragraph" w:customStyle="1" w:styleId="Fabiotitolo2">
    <w:name w:val="Fabio titolo2"/>
    <w:basedOn w:val="Titolo3"/>
    <w:rsid w:val="00581FF5"/>
    <w:pPr>
      <w:pBdr>
        <w:top w:val="single" w:sz="4" w:space="1" w:color="800000" w:shadow="1"/>
        <w:left w:val="single" w:sz="4" w:space="4" w:color="800000" w:shadow="1"/>
        <w:bottom w:val="single" w:sz="4" w:space="1" w:color="800000" w:shadow="1"/>
        <w:right w:val="single" w:sz="4" w:space="4" w:color="800000" w:shadow="1"/>
      </w:pBdr>
      <w:spacing w:before="0" w:after="0"/>
    </w:pPr>
    <w:rPr>
      <w:b/>
      <w:i w:val="0"/>
      <w:caps w:val="0"/>
      <w:color w:val="800000"/>
      <w:sz w:val="36"/>
    </w:rPr>
  </w:style>
  <w:style w:type="paragraph" w:customStyle="1" w:styleId="Fabiotitolo10">
    <w:name w:val="Fabio titolo10"/>
    <w:basedOn w:val="Normale"/>
    <w:rsid w:val="00581FF5"/>
    <w:rPr>
      <w:caps/>
      <w:color w:val="0000FF"/>
    </w:rPr>
  </w:style>
  <w:style w:type="paragraph" w:customStyle="1" w:styleId="Fabioelenco1">
    <w:name w:val="Fabio elenco1"/>
    <w:basedOn w:val="Normale"/>
    <w:rsid w:val="00581FF5"/>
    <w:pPr>
      <w:jc w:val="both"/>
    </w:pPr>
  </w:style>
  <w:style w:type="paragraph" w:customStyle="1" w:styleId="Fabioelenco2">
    <w:name w:val="Fabio elenco2"/>
    <w:basedOn w:val="Fabioelenco1"/>
    <w:rsid w:val="00581FF5"/>
    <w:pPr>
      <w:numPr>
        <w:numId w:val="9"/>
      </w:numPr>
    </w:pPr>
  </w:style>
  <w:style w:type="paragraph" w:customStyle="1" w:styleId="Stile1">
    <w:name w:val="Stile1"/>
    <w:basedOn w:val="Corpotesto"/>
    <w:rsid w:val="00581FF5"/>
    <w:pPr>
      <w:spacing w:after="0"/>
      <w:jc w:val="both"/>
    </w:pPr>
  </w:style>
  <w:style w:type="paragraph" w:styleId="Corpotesto">
    <w:name w:val="Body Text"/>
    <w:basedOn w:val="Normale"/>
    <w:rsid w:val="00581FF5"/>
    <w:pPr>
      <w:spacing w:after="120"/>
    </w:pPr>
  </w:style>
  <w:style w:type="paragraph" w:styleId="Intestazione">
    <w:name w:val="header"/>
    <w:basedOn w:val="Normale"/>
    <w:rsid w:val="00581FF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581FF5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rsid w:val="00581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dipaginaCarattere">
    <w:name w:val="Piè di pagina Carattere"/>
    <w:basedOn w:val="Carpredefinitoparagrafo"/>
    <w:link w:val="Pidipagina"/>
    <w:rsid w:val="00EE24F5"/>
  </w:style>
  <w:style w:type="paragraph" w:customStyle="1" w:styleId="vr">
    <w:name w:val="vr"/>
    <w:basedOn w:val="Normale"/>
    <w:rsid w:val="00EF401C"/>
    <w:pPr>
      <w:spacing w:before="20" w:after="20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tx">
    <w:name w:val="tx"/>
    <w:basedOn w:val="Normale"/>
    <w:rsid w:val="00EF401C"/>
    <w:pPr>
      <w:spacing w:before="20" w:after="20"/>
    </w:pPr>
    <w:rPr>
      <w:rFonts w:ascii="Arial Unicode MS" w:eastAsia="Arial Unicode MS" w:hAnsi="Arial Unicode MS" w:cs="Arial Unicode MS"/>
      <w:sz w:val="24"/>
      <w:szCs w:val="24"/>
    </w:rPr>
  </w:style>
  <w:style w:type="character" w:styleId="Rimandocommento">
    <w:name w:val="annotation reference"/>
    <w:uiPriority w:val="99"/>
    <w:semiHidden/>
    <w:unhideWhenUsed/>
    <w:rsid w:val="00CD4321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D4321"/>
    <w:rPr>
      <w:sz w:val="24"/>
      <w:szCs w:val="24"/>
    </w:rPr>
  </w:style>
  <w:style w:type="character" w:customStyle="1" w:styleId="TestocommentoCarattere">
    <w:name w:val="Testo commento Carattere"/>
    <w:link w:val="Testocommento"/>
    <w:uiPriority w:val="99"/>
    <w:semiHidden/>
    <w:rsid w:val="00CD4321"/>
    <w:rPr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D4321"/>
    <w:rPr>
      <w:b/>
      <w:bCs/>
      <w:sz w:val="20"/>
      <w:szCs w:val="20"/>
    </w:rPr>
  </w:style>
  <w:style w:type="character" w:customStyle="1" w:styleId="SoggettocommentoCarattere">
    <w:name w:val="Soggetto commento Carattere"/>
    <w:link w:val="Soggettocommento"/>
    <w:uiPriority w:val="99"/>
    <w:semiHidden/>
    <w:rsid w:val="00CD4321"/>
    <w:rPr>
      <w:b/>
      <w:bCs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D4321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CD4321"/>
    <w:rPr>
      <w:rFonts w:ascii="Lucida Grande" w:hAnsi="Lucida Grande" w:cs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986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84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8231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zio\Desktop\TRONCO%20DI%20CONO\CIODUE%20ITALIA\MODULISTICA%20AZIENDALE\Facsimili\10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38555-C2CA-4623-94B4-19DA99370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Settings\Ezio\Desktop\TRONCO DI CONO\CIODUE ITALIA\MODULISTICA AZIENDALE\Facsimili\10.dot</Template>
  <TotalTime>1</TotalTime>
  <Pages>2</Pages>
  <Words>612</Words>
  <Characters>3494</Characters>
  <Application>Microsoft Office Word</Application>
  <DocSecurity>0</DocSecurity>
  <Lines>29</Lines>
  <Paragraphs>8</Paragraphs>
  <ScaleCrop>false</ScaleCrop>
  <Company>IDEAMBIENTE s.r.l.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FACSIMILE 10</dc:title>
  <dc:creator>Ezio Granchelli</dc:creator>
  <cp:lastModifiedBy>Sara Carlorecchio</cp:lastModifiedBy>
  <cp:revision>37</cp:revision>
  <cp:lastPrinted>2025-12-30T09:57:00Z</cp:lastPrinted>
  <dcterms:created xsi:type="dcterms:W3CDTF">2014-06-19T10:28:00Z</dcterms:created>
  <dcterms:modified xsi:type="dcterms:W3CDTF">2026-10-21T06:31:00Z</dcterms:modified>
</cp:coreProperties>
</file>